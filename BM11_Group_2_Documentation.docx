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12DDC132">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899D5DF" w:rsidR="000035F9" w:rsidRDefault="000035F9" w:rsidP="00DF7A94">
            <w:pPr>
              <w:pStyle w:val="Header"/>
              <w:rPr>
                <w:rFonts w:ascii="Arial Narrow" w:hAnsi="Arial Narrow" w:cs="Tahoma"/>
                <w:sz w:val="36"/>
              </w:rPr>
            </w:pPr>
            <w:r>
              <w:rPr>
                <w:rFonts w:ascii="Arial Narrow" w:hAnsi="Arial Narrow" w:cs="Tahoma"/>
                <w:sz w:val="36"/>
              </w:rPr>
              <w:t>&lt;</w:t>
            </w:r>
            <w:r w:rsidR="00917F50" w:rsidRPr="00917F50">
              <w:rPr>
                <w:rFonts w:ascii="Arial Narrow" w:hAnsi="Arial Narrow" w:cs="Tahoma"/>
                <w:sz w:val="36"/>
              </w:rPr>
              <w:t>ISYS6197003</w:t>
            </w:r>
            <w:r>
              <w:rPr>
                <w:rFonts w:ascii="Arial Narrow" w:hAnsi="Arial Narrow" w:cs="Tahoma"/>
                <w:sz w:val="36"/>
              </w:rPr>
              <w:t>&gt;</w:t>
            </w:r>
          </w:p>
          <w:p w14:paraId="36656A16" w14:textId="0CC590AA" w:rsidR="000035F9" w:rsidRPr="00876A58" w:rsidRDefault="000035F9" w:rsidP="00DF7A94">
            <w:pPr>
              <w:pStyle w:val="Header"/>
              <w:rPr>
                <w:rFonts w:ascii="Arial Narrow" w:hAnsi="Arial Narrow" w:cs="Tahoma"/>
                <w:sz w:val="36"/>
                <w:lang w:val="id-ID"/>
              </w:rPr>
            </w:pPr>
            <w:r>
              <w:rPr>
                <w:rFonts w:ascii="Arial Narrow" w:hAnsi="Arial Narrow" w:cs="Tahoma"/>
                <w:sz w:val="36"/>
              </w:rPr>
              <w:t>&lt;</w:t>
            </w:r>
            <w:r w:rsidR="00917F50">
              <w:rPr>
                <w:rFonts w:ascii="Arial Narrow" w:hAnsi="Arial Narrow" w:cs="Tahoma"/>
                <w:sz w:val="36"/>
              </w:rPr>
              <w:t>Business Application Development</w:t>
            </w:r>
            <w:r>
              <w:rPr>
                <w:rFonts w:ascii="Arial Narrow" w:hAnsi="Arial Narrow" w:cs="Tahoma"/>
                <w:sz w:val="36"/>
              </w:rPr>
              <w:t>&gt;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392DAA16" w:rsidR="000035F9" w:rsidRPr="006B7267" w:rsidRDefault="006B7267" w:rsidP="005B66A9">
            <w:pPr>
              <w:pStyle w:val="Header"/>
              <w:rPr>
                <w:rFonts w:ascii="Arial" w:hAnsi="Arial" w:cs="Arial"/>
                <w:b/>
                <w:iCs/>
                <w:sz w:val="20"/>
                <w:szCs w:val="20"/>
              </w:rPr>
            </w:pPr>
            <w:r>
              <w:rPr>
                <w:rFonts w:ascii="Arial" w:hAnsi="Arial" w:cs="Arial"/>
                <w:iCs/>
                <w:sz w:val="20"/>
                <w:szCs w:val="20"/>
              </w:rPr>
              <w:t>&lt;</w:t>
            </w:r>
            <w:r w:rsidR="00917F50">
              <w:rPr>
                <w:rFonts w:ascii="Arial" w:hAnsi="Arial" w:cs="Arial"/>
                <w:iCs/>
                <w:sz w:val="20"/>
                <w:szCs w:val="20"/>
              </w:rPr>
              <w:t>Odd</w:t>
            </w:r>
            <w:r>
              <w:rPr>
                <w:rFonts w:ascii="Arial" w:hAnsi="Arial" w:cs="Arial"/>
                <w:iCs/>
                <w:sz w:val="20"/>
                <w:szCs w:val="20"/>
              </w:rPr>
              <w:t>&gt;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&lt;</w:t>
            </w:r>
            <w:r w:rsidR="00917F50">
              <w:rPr>
                <w:rFonts w:ascii="Arial" w:hAnsi="Arial" w:cs="Arial"/>
                <w:iCs/>
                <w:sz w:val="20"/>
                <w:szCs w:val="20"/>
              </w:rPr>
              <w:t>2023/2024</w:t>
            </w:r>
            <w:r>
              <w:rPr>
                <w:rFonts w:ascii="Arial" w:hAnsi="Arial" w:cs="Arial"/>
                <w:iCs/>
                <w:sz w:val="20"/>
                <w:szCs w:val="20"/>
              </w:rPr>
              <w:t>&gt;</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0EABE98D" w:rsidR="009F37DD" w:rsidRPr="00740F48" w:rsidRDefault="00917F50" w:rsidP="002F11B8">
      <w:pPr>
        <w:spacing w:line="360" w:lineRule="auto"/>
        <w:ind w:firstLine="360"/>
        <w:rPr>
          <w:sz w:val="28"/>
          <w:szCs w:val="28"/>
        </w:rPr>
      </w:pPr>
      <w:r>
        <w:t>NJuice</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5108D8B0" w:rsidR="00740F48" w:rsidRDefault="00D4782C" w:rsidP="008B0CAF">
      <w:pPr>
        <w:spacing w:line="360" w:lineRule="auto"/>
        <w:ind w:left="360" w:firstLine="360"/>
        <w:jc w:val="both"/>
      </w:pPr>
      <w:r>
        <w:t xml:space="preserve">Pada projek kali ini, kami membuat sebuah aplikasi bernama NJuice. Aplikasi NJuice </w:t>
      </w:r>
      <w:r w:rsidR="008B0CAF">
        <w:t>berperan</w:t>
      </w:r>
      <w:r>
        <w:t xml:space="preserve"> untuk menjangkau lebih banyak customer guna meningkatkan penjualan jus pada toko NJuice.</w:t>
      </w:r>
      <w:r w:rsidR="00965EA0">
        <w:t xml:space="preserve"> Aplikasi NJuice terdiri dari halaman log in, registrasi, </w:t>
      </w:r>
      <w:r w:rsidR="008B0CAF">
        <w:t xml:space="preserve">customer home, customer checkout, admin view transaction, dan admin manage product. Pada halaman registrasi, user dapat mendaftarkan username beserta password. Lalu, pada halaman log in, user tinggal mengisi username dan password yang sudah diregistrasikan sebelumnya. Kemudian, halaman customer home berisi daftar item jus yang telah dimasukkan oleh user ke dalam keranjang pembelian. Halaman customer home memungkinkan user untuk dapat menambahkan item melalui window add new item, menghapus item, serta berpindah ke halaman checkout. Lanjut kepada halaman customer checkout di mana user dapat memilih metode pembayaran dan melakukan checkout. Di sisi lain, admin juga dapat melihat semua transaksi yang dilakukan setiap user melalui halaman admin view transaction dan mengelola produk NJuice baik itu menambahkan, memperbaharui, </w:t>
      </w:r>
      <w:r w:rsidR="00262F3C">
        <w:t>maupun</w:t>
      </w:r>
      <w:r w:rsidR="008B0CAF">
        <w:t xml:space="preserve"> menghapus produk melalui halaman admin manage product.</w:t>
      </w:r>
    </w:p>
    <w:p w14:paraId="5681721E" w14:textId="77777777" w:rsidR="00B90C3D" w:rsidRDefault="00B90C3D" w:rsidP="00D4782C">
      <w:pPr>
        <w:spacing w:line="360" w:lineRule="auto"/>
        <w:ind w:left="360" w:firstLine="360"/>
        <w:jc w:val="both"/>
      </w:pP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62B239BD" w14:textId="14B68C11" w:rsidR="00B2372A" w:rsidRDefault="00B90C3D" w:rsidP="002F11B8">
      <w:pPr>
        <w:pStyle w:val="ListParagraph"/>
        <w:numPr>
          <w:ilvl w:val="0"/>
          <w:numId w:val="20"/>
        </w:numPr>
        <w:spacing w:line="360" w:lineRule="auto"/>
      </w:pPr>
      <w:r>
        <w:t>Halaman Registrasi</w:t>
      </w:r>
    </w:p>
    <w:p w14:paraId="21687236" w14:textId="26A39C2D" w:rsidR="002F1647" w:rsidRDefault="002F1647" w:rsidP="002F1647">
      <w:pPr>
        <w:spacing w:line="360" w:lineRule="auto"/>
        <w:ind w:left="360"/>
      </w:pPr>
      <w:r>
        <w:rPr>
          <w:noProof/>
        </w:rPr>
        <w:lastRenderedPageBreak/>
        <w:drawing>
          <wp:inline distT="0" distB="0" distL="0" distR="0" wp14:anchorId="6DAB3BDE" wp14:editId="3C769EEC">
            <wp:extent cx="6385560" cy="3385489"/>
            <wp:effectExtent l="0" t="0" r="0" b="5715"/>
            <wp:docPr id="117717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74178" name="Picture 1177174178"/>
                    <pic:cNvPicPr/>
                  </pic:nvPicPr>
                  <pic:blipFill rotWithShape="1">
                    <a:blip r:embed="rId9">
                      <a:extLst>
                        <a:ext uri="{28A0092B-C50C-407E-A947-70E740481C1C}">
                          <a14:useLocalDpi xmlns:a14="http://schemas.microsoft.com/office/drawing/2010/main" val="0"/>
                        </a:ext>
                      </a:extLst>
                    </a:blip>
                    <a:srcRect b="5751"/>
                    <a:stretch/>
                  </pic:blipFill>
                  <pic:spPr bwMode="auto">
                    <a:xfrm>
                      <a:off x="0" y="0"/>
                      <a:ext cx="6406344" cy="3396508"/>
                    </a:xfrm>
                    <a:prstGeom prst="rect">
                      <a:avLst/>
                    </a:prstGeom>
                    <a:ln>
                      <a:noFill/>
                    </a:ln>
                    <a:extLst>
                      <a:ext uri="{53640926-AAD7-44D8-BBD7-CCE9431645EC}">
                        <a14:shadowObscured xmlns:a14="http://schemas.microsoft.com/office/drawing/2010/main"/>
                      </a:ext>
                    </a:extLst>
                  </pic:spPr>
                </pic:pic>
              </a:graphicData>
            </a:graphic>
          </wp:inline>
        </w:drawing>
      </w:r>
    </w:p>
    <w:p w14:paraId="0EDE6181" w14:textId="44FB38C2" w:rsidR="002F1647" w:rsidRDefault="002F1647" w:rsidP="002F1647">
      <w:pPr>
        <w:spacing w:line="360" w:lineRule="auto"/>
        <w:ind w:left="360"/>
      </w:pPr>
      <w:r>
        <w:t>Komponen:</w:t>
      </w:r>
    </w:p>
    <w:p w14:paraId="2B6541AB" w14:textId="0B0C645F" w:rsidR="00EC3704" w:rsidRPr="006B4807" w:rsidRDefault="00EC3704" w:rsidP="00EC3704">
      <w:pPr>
        <w:pStyle w:val="ListParagraph"/>
        <w:numPr>
          <w:ilvl w:val="0"/>
          <w:numId w:val="23"/>
        </w:numPr>
        <w:spacing w:line="360" w:lineRule="auto"/>
      </w:pPr>
      <w:r>
        <w:t xml:space="preserve">Scene: sebuah wadah dari halaman Register itu sendiri. </w:t>
      </w:r>
    </w:p>
    <w:p w14:paraId="275B3F40" w14:textId="1A3DBED7" w:rsidR="002F1647" w:rsidRDefault="002F1647" w:rsidP="002F1647">
      <w:pPr>
        <w:pStyle w:val="ListParagraph"/>
        <w:numPr>
          <w:ilvl w:val="0"/>
          <w:numId w:val="23"/>
        </w:numPr>
        <w:spacing w:line="360" w:lineRule="auto"/>
      </w:pPr>
      <w:r>
        <w:t>BorderPane</w:t>
      </w:r>
      <w:r w:rsidR="00AC08EF">
        <w:t xml:space="preserve">: sebuah pane yang mengatur </w:t>
      </w:r>
      <w:r w:rsidR="009E1787">
        <w:t xml:space="preserve">elemen-elemen </w:t>
      </w:r>
      <w:r w:rsidR="00AC08EF">
        <w:t>pada posisi atas, bawah, kiri, kanan, dan juga tengah.</w:t>
      </w:r>
      <w:r w:rsidR="000936BC">
        <w:t xml:space="preserve"> BorderPane meletakkan Menu Bar pada bagian atas halaman.</w:t>
      </w:r>
    </w:p>
    <w:p w14:paraId="0E18C390" w14:textId="77777777" w:rsidR="000936BC" w:rsidRDefault="000936BC" w:rsidP="000936BC">
      <w:pPr>
        <w:pStyle w:val="ListParagraph"/>
        <w:numPr>
          <w:ilvl w:val="0"/>
          <w:numId w:val="23"/>
        </w:numPr>
        <w:spacing w:line="360" w:lineRule="auto"/>
      </w:pPr>
      <w:r>
        <w:t>MenuBar: terdiri dari beberapa menu yang terletak pada bagian atas window. MenuBar melingkupi semua menu yang ada, dalam hal ini hanya menu Dashboard saja.</w:t>
      </w:r>
    </w:p>
    <w:p w14:paraId="6713217C" w14:textId="77777777" w:rsidR="000936BC" w:rsidRDefault="000936BC" w:rsidP="000936BC">
      <w:pPr>
        <w:pStyle w:val="ListParagraph"/>
        <w:numPr>
          <w:ilvl w:val="0"/>
          <w:numId w:val="23"/>
        </w:numPr>
        <w:spacing w:line="360" w:lineRule="auto"/>
      </w:pPr>
      <w:r>
        <w:t>Menu: terdiri dari beberapa menu item. Contohnya Dashboard.</w:t>
      </w:r>
    </w:p>
    <w:p w14:paraId="63F87866" w14:textId="77777777" w:rsidR="000936BC" w:rsidRDefault="000936BC" w:rsidP="000936BC">
      <w:pPr>
        <w:pStyle w:val="ListParagraph"/>
        <w:numPr>
          <w:ilvl w:val="0"/>
          <w:numId w:val="23"/>
        </w:numPr>
        <w:spacing w:line="360" w:lineRule="auto"/>
      </w:pPr>
      <w:r>
        <w:t>MenuItem: merupakan bagian dari menu. Contohnya Login dan Register.</w:t>
      </w:r>
    </w:p>
    <w:p w14:paraId="2A17963A" w14:textId="65AC947E" w:rsidR="002F1647" w:rsidRDefault="002F1647" w:rsidP="002F1647">
      <w:pPr>
        <w:pStyle w:val="ListParagraph"/>
        <w:numPr>
          <w:ilvl w:val="0"/>
          <w:numId w:val="23"/>
        </w:numPr>
        <w:spacing w:line="360" w:lineRule="auto"/>
      </w:pPr>
      <w:r>
        <w:t>VBox</w:t>
      </w:r>
      <w:r w:rsidR="009E1787">
        <w:t>: berfungsi mengatur letak berbagai elemen secara vertikal.</w:t>
      </w:r>
      <w:r w:rsidR="005C7A80">
        <w:t xml:space="preserve"> Berfungsi mengatur jarak letak username, password, tulisan Register, terms conditions, dan register button.</w:t>
      </w:r>
    </w:p>
    <w:p w14:paraId="37644683" w14:textId="03FEC023" w:rsidR="002F1647" w:rsidRDefault="002F1647" w:rsidP="002F1647">
      <w:pPr>
        <w:pStyle w:val="ListParagraph"/>
        <w:numPr>
          <w:ilvl w:val="0"/>
          <w:numId w:val="23"/>
        </w:numPr>
        <w:spacing w:line="360" w:lineRule="auto"/>
      </w:pPr>
      <w:r>
        <w:t>GridPane</w:t>
      </w:r>
      <w:r w:rsidR="009E1787">
        <w:t xml:space="preserve">: sebuah pane yang mengatur elemen-elemen dalam bentuk baris dan kolom. </w:t>
      </w:r>
      <w:r w:rsidR="00C44EB7">
        <w:t>GridPane pada proyek ini mengatur tulisan Register, username, password, terms conditions, errorLabel, dan register button.</w:t>
      </w:r>
    </w:p>
    <w:p w14:paraId="243180EE" w14:textId="18ACC062" w:rsidR="002F1647" w:rsidRDefault="002F1647" w:rsidP="002F1647">
      <w:pPr>
        <w:pStyle w:val="ListParagraph"/>
        <w:numPr>
          <w:ilvl w:val="0"/>
          <w:numId w:val="23"/>
        </w:numPr>
        <w:spacing w:line="360" w:lineRule="auto"/>
      </w:pPr>
      <w:r>
        <w:t>Label</w:t>
      </w:r>
      <w:r w:rsidR="009E1787">
        <w:t>: berfungsi untuk menampilkan teks.</w:t>
      </w:r>
      <w:r w:rsidR="008D4E9D">
        <w:t xml:space="preserve"> Label di sini meliputi Register, NJuice, Username, Password, dan pernyataan terms and conditions.</w:t>
      </w:r>
    </w:p>
    <w:p w14:paraId="7E7A28EF" w14:textId="230DF386" w:rsidR="00D82BC9" w:rsidRDefault="00D82BC9" w:rsidP="00D82BC9">
      <w:pPr>
        <w:pStyle w:val="ListParagraph"/>
        <w:numPr>
          <w:ilvl w:val="0"/>
          <w:numId w:val="23"/>
        </w:numPr>
        <w:spacing w:line="360" w:lineRule="auto"/>
      </w:pPr>
      <w:r>
        <w:t>TextField: sebuah field yang dapat diisi oleh teks. Username memiliki Textfield pada halaman Register.</w:t>
      </w:r>
    </w:p>
    <w:p w14:paraId="2F814266" w14:textId="53F25BAE" w:rsidR="00D82BC9" w:rsidRDefault="00D82BC9" w:rsidP="00D82BC9">
      <w:pPr>
        <w:pStyle w:val="ListParagraph"/>
        <w:numPr>
          <w:ilvl w:val="0"/>
          <w:numId w:val="23"/>
        </w:numPr>
        <w:spacing w:line="360" w:lineRule="auto"/>
      </w:pPr>
      <w:r>
        <w:t>PasswordField: sebuah field yang diperuntukkan untuk mengisi password. Password memiliki Password Field pada halaman Register.</w:t>
      </w:r>
    </w:p>
    <w:p w14:paraId="4EF103D1" w14:textId="7AB45424" w:rsidR="002F1647" w:rsidRDefault="002F1647" w:rsidP="002F1647">
      <w:pPr>
        <w:pStyle w:val="ListParagraph"/>
        <w:numPr>
          <w:ilvl w:val="0"/>
          <w:numId w:val="23"/>
        </w:numPr>
        <w:spacing w:line="360" w:lineRule="auto"/>
      </w:pPr>
      <w:r>
        <w:lastRenderedPageBreak/>
        <w:t>Button</w:t>
      </w:r>
      <w:r w:rsidR="00BE4A77">
        <w:t xml:space="preserve">: komponen ini akan menghasilkan tindakan atau aksi pada saat button tersebut diklik. </w:t>
      </w:r>
      <w:r w:rsidR="00B95CC2">
        <w:t>Button yang ada adalah Register.</w:t>
      </w:r>
    </w:p>
    <w:p w14:paraId="2F60C06A" w14:textId="4B121CEE" w:rsidR="002F1647" w:rsidRDefault="002F1647" w:rsidP="002F1647">
      <w:pPr>
        <w:pStyle w:val="ListParagraph"/>
        <w:numPr>
          <w:ilvl w:val="0"/>
          <w:numId w:val="23"/>
        </w:numPr>
        <w:spacing w:line="360" w:lineRule="auto"/>
      </w:pPr>
      <w:r>
        <w:t>CheckBox</w:t>
      </w:r>
      <w:r w:rsidR="00BE4A77">
        <w:t xml:space="preserve">: </w:t>
      </w:r>
      <w:r w:rsidR="00A42C73">
        <w:t>berupa sebuah kotak kecil yang memiliki dua kondisi yaitu checked dan unchecked.</w:t>
      </w:r>
      <w:r w:rsidR="00EC7B68">
        <w:t xml:space="preserve"> </w:t>
      </w:r>
      <w:r w:rsidR="00B95CC2">
        <w:t>CheckBox digunakan untuk mencentang terms and conditions.</w:t>
      </w:r>
    </w:p>
    <w:p w14:paraId="2E9E6CCE" w14:textId="77777777" w:rsidR="002F1647" w:rsidRDefault="002F1647" w:rsidP="002F1647">
      <w:pPr>
        <w:spacing w:line="360" w:lineRule="auto"/>
      </w:pPr>
    </w:p>
    <w:p w14:paraId="7F4309FB" w14:textId="6771E4EE" w:rsidR="002F1647" w:rsidRDefault="002F1647" w:rsidP="002F1647">
      <w:pPr>
        <w:spacing w:line="360" w:lineRule="auto"/>
        <w:ind w:left="360"/>
      </w:pPr>
      <w:r>
        <w:t>Alur:</w:t>
      </w:r>
    </w:p>
    <w:p w14:paraId="1B57D965" w14:textId="56CF4501" w:rsidR="002F1647" w:rsidRDefault="00A13F77" w:rsidP="00A13F77">
      <w:pPr>
        <w:pStyle w:val="ListParagraph"/>
        <w:numPr>
          <w:ilvl w:val="0"/>
          <w:numId w:val="24"/>
        </w:numPr>
        <w:spacing w:line="360" w:lineRule="auto"/>
        <w:jc w:val="both"/>
      </w:pPr>
      <w:r>
        <w:t>Pada halaman Registrasi, anda dapat mengakses halaman Log In melalui MenuBar atau setelah menekan tombol Register.</w:t>
      </w:r>
    </w:p>
    <w:p w14:paraId="1A2DE80A" w14:textId="6FD2FDE4" w:rsidR="00B01D94" w:rsidRDefault="0063696A" w:rsidP="00B01D94">
      <w:pPr>
        <w:spacing w:line="360" w:lineRule="auto"/>
        <w:ind w:left="360"/>
        <w:jc w:val="both"/>
      </w:pPr>
      <w:r w:rsidRPr="0063696A">
        <w:rPr>
          <w:noProof/>
        </w:rPr>
        <w:drawing>
          <wp:inline distT="0" distB="0" distL="0" distR="0" wp14:anchorId="0C630725" wp14:editId="6E827DF6">
            <wp:extent cx="6280785" cy="3297555"/>
            <wp:effectExtent l="0" t="0" r="5715" b="0"/>
            <wp:docPr id="145597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71428" name=""/>
                    <pic:cNvPicPr/>
                  </pic:nvPicPr>
                  <pic:blipFill>
                    <a:blip r:embed="rId10"/>
                    <a:stretch>
                      <a:fillRect/>
                    </a:stretch>
                  </pic:blipFill>
                  <pic:spPr>
                    <a:xfrm>
                      <a:off x="0" y="0"/>
                      <a:ext cx="6280785" cy="3297555"/>
                    </a:xfrm>
                    <a:prstGeom prst="rect">
                      <a:avLst/>
                    </a:prstGeom>
                  </pic:spPr>
                </pic:pic>
              </a:graphicData>
            </a:graphic>
          </wp:inline>
        </w:drawing>
      </w:r>
    </w:p>
    <w:p w14:paraId="09250AEA" w14:textId="77777777" w:rsidR="00A13F77" w:rsidRDefault="00A13F77" w:rsidP="00A13F77">
      <w:pPr>
        <w:spacing w:line="360" w:lineRule="auto"/>
      </w:pPr>
    </w:p>
    <w:p w14:paraId="25372AB9" w14:textId="3650AEA9" w:rsidR="00A13F77" w:rsidRDefault="00A13F77" w:rsidP="00A13F77">
      <w:pPr>
        <w:spacing w:line="360" w:lineRule="auto"/>
        <w:ind w:left="360"/>
      </w:pPr>
      <w:r>
        <w:t>Kondisi:</w:t>
      </w:r>
    </w:p>
    <w:p w14:paraId="49946345" w14:textId="7E8547EF" w:rsidR="005E354F" w:rsidRDefault="005E354F" w:rsidP="00A13F77">
      <w:pPr>
        <w:pStyle w:val="ListParagraph"/>
        <w:numPr>
          <w:ilvl w:val="0"/>
          <w:numId w:val="25"/>
        </w:numPr>
        <w:spacing w:line="360" w:lineRule="auto"/>
      </w:pPr>
      <w:r>
        <w:t>Apabila TextField dan PasswordField tidak diisi, maka aplikasi akan menampilkan error</w:t>
      </w:r>
      <w:r w:rsidR="00B01D94">
        <w:t>.</w:t>
      </w:r>
    </w:p>
    <w:p w14:paraId="70DDE362" w14:textId="3BD5EEF1" w:rsidR="00B01D94" w:rsidRDefault="00B01D94" w:rsidP="00B01D94">
      <w:pPr>
        <w:spacing w:line="360" w:lineRule="auto"/>
        <w:ind w:left="360"/>
      </w:pPr>
      <w:r>
        <w:rPr>
          <w:noProof/>
        </w:rPr>
        <w:lastRenderedPageBreak/>
        <w:drawing>
          <wp:inline distT="0" distB="0" distL="0" distR="0" wp14:anchorId="193C5C4F" wp14:editId="5BF76A08">
            <wp:extent cx="6280785" cy="3324386"/>
            <wp:effectExtent l="0" t="0" r="5715" b="9525"/>
            <wp:docPr id="433773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73188" name="Picture 433773188"/>
                    <pic:cNvPicPr/>
                  </pic:nvPicPr>
                  <pic:blipFill rotWithShape="1">
                    <a:blip r:embed="rId11">
                      <a:extLst>
                        <a:ext uri="{28A0092B-C50C-407E-A947-70E740481C1C}">
                          <a14:useLocalDpi xmlns:a14="http://schemas.microsoft.com/office/drawing/2010/main" val="0"/>
                        </a:ext>
                      </a:extLst>
                    </a:blip>
                    <a:srcRect b="5909"/>
                    <a:stretch/>
                  </pic:blipFill>
                  <pic:spPr bwMode="auto">
                    <a:xfrm>
                      <a:off x="0" y="0"/>
                      <a:ext cx="6280785" cy="3324386"/>
                    </a:xfrm>
                    <a:prstGeom prst="rect">
                      <a:avLst/>
                    </a:prstGeom>
                    <a:ln>
                      <a:noFill/>
                    </a:ln>
                    <a:extLst>
                      <a:ext uri="{53640926-AAD7-44D8-BBD7-CCE9431645EC}">
                        <a14:shadowObscured xmlns:a14="http://schemas.microsoft.com/office/drawing/2010/main"/>
                      </a:ext>
                    </a:extLst>
                  </pic:spPr>
                </pic:pic>
              </a:graphicData>
            </a:graphic>
          </wp:inline>
        </w:drawing>
      </w:r>
    </w:p>
    <w:p w14:paraId="79D830EC" w14:textId="77777777" w:rsidR="00B01D94" w:rsidRDefault="00B01D94" w:rsidP="00B01D94">
      <w:pPr>
        <w:spacing w:line="360" w:lineRule="auto"/>
      </w:pPr>
    </w:p>
    <w:p w14:paraId="45A57061" w14:textId="6F2A5210" w:rsidR="00B01D94" w:rsidRDefault="00B01D94" w:rsidP="00B01D94">
      <w:pPr>
        <w:pStyle w:val="ListParagraph"/>
        <w:numPr>
          <w:ilvl w:val="0"/>
          <w:numId w:val="25"/>
        </w:numPr>
        <w:spacing w:line="360" w:lineRule="auto"/>
      </w:pPr>
      <w:r>
        <w:t>Apabila CheckBox tidak diisi, maka aplikasi akan menampilkan error.</w:t>
      </w:r>
    </w:p>
    <w:p w14:paraId="17FAE9B9" w14:textId="5B21997B" w:rsidR="00B01D94" w:rsidRDefault="00B01D94" w:rsidP="00B01D94">
      <w:pPr>
        <w:spacing w:line="360" w:lineRule="auto"/>
        <w:ind w:left="360"/>
      </w:pPr>
      <w:r>
        <w:rPr>
          <w:noProof/>
        </w:rPr>
        <w:drawing>
          <wp:inline distT="0" distB="0" distL="0" distR="0" wp14:anchorId="3309E085" wp14:editId="69DC25D2">
            <wp:extent cx="6280785" cy="3339884"/>
            <wp:effectExtent l="0" t="0" r="5715" b="0"/>
            <wp:docPr id="19259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5636" name="Picture 192595636"/>
                    <pic:cNvPicPr/>
                  </pic:nvPicPr>
                  <pic:blipFill rotWithShape="1">
                    <a:blip r:embed="rId12">
                      <a:extLst>
                        <a:ext uri="{28A0092B-C50C-407E-A947-70E740481C1C}">
                          <a14:useLocalDpi xmlns:a14="http://schemas.microsoft.com/office/drawing/2010/main" val="0"/>
                        </a:ext>
                      </a:extLst>
                    </a:blip>
                    <a:srcRect b="5470"/>
                    <a:stretch/>
                  </pic:blipFill>
                  <pic:spPr bwMode="auto">
                    <a:xfrm>
                      <a:off x="0" y="0"/>
                      <a:ext cx="6280785" cy="3339884"/>
                    </a:xfrm>
                    <a:prstGeom prst="rect">
                      <a:avLst/>
                    </a:prstGeom>
                    <a:ln>
                      <a:noFill/>
                    </a:ln>
                    <a:extLst>
                      <a:ext uri="{53640926-AAD7-44D8-BBD7-CCE9431645EC}">
                        <a14:shadowObscured xmlns:a14="http://schemas.microsoft.com/office/drawing/2010/main"/>
                      </a:ext>
                    </a:extLst>
                  </pic:spPr>
                </pic:pic>
              </a:graphicData>
            </a:graphic>
          </wp:inline>
        </w:drawing>
      </w:r>
    </w:p>
    <w:p w14:paraId="5730C71E" w14:textId="77777777" w:rsidR="00B01D94" w:rsidRDefault="00B01D94" w:rsidP="00B01D94">
      <w:pPr>
        <w:spacing w:line="360" w:lineRule="auto"/>
      </w:pPr>
    </w:p>
    <w:p w14:paraId="32580975" w14:textId="5A1FFACD" w:rsidR="00B01D94" w:rsidRDefault="00B01D94" w:rsidP="00B01D94">
      <w:pPr>
        <w:pStyle w:val="ListParagraph"/>
        <w:numPr>
          <w:ilvl w:val="0"/>
          <w:numId w:val="25"/>
        </w:numPr>
        <w:spacing w:line="360" w:lineRule="auto"/>
      </w:pPr>
      <w:r>
        <w:t>Apabila proses registrasi berhasil, maka aplikasi akan mengarahkan ke halaman Log In.</w:t>
      </w:r>
    </w:p>
    <w:p w14:paraId="1198EA0F" w14:textId="77777777" w:rsidR="00B01D94" w:rsidRDefault="00B01D94" w:rsidP="00B01D94">
      <w:pPr>
        <w:spacing w:line="360" w:lineRule="auto"/>
      </w:pPr>
    </w:p>
    <w:p w14:paraId="78ABFA71" w14:textId="64F194CD" w:rsidR="005E354F" w:rsidRDefault="005E354F" w:rsidP="005E354F">
      <w:pPr>
        <w:spacing w:line="360" w:lineRule="auto"/>
        <w:ind w:left="360"/>
      </w:pPr>
      <w:r>
        <w:t>Database:</w:t>
      </w:r>
    </w:p>
    <w:p w14:paraId="7B58D7E9" w14:textId="2885CBFB" w:rsidR="005E354F" w:rsidRDefault="00B01D94" w:rsidP="005E354F">
      <w:pPr>
        <w:pStyle w:val="ListParagraph"/>
        <w:numPr>
          <w:ilvl w:val="0"/>
          <w:numId w:val="26"/>
        </w:numPr>
        <w:spacing w:line="360" w:lineRule="auto"/>
      </w:pPr>
      <w:r>
        <w:t xml:space="preserve">Tabel yang digunakan adalah MsUser. </w:t>
      </w:r>
    </w:p>
    <w:p w14:paraId="0690DA83" w14:textId="27246278" w:rsidR="00B01D94" w:rsidRDefault="00B01D94" w:rsidP="005E354F">
      <w:pPr>
        <w:pStyle w:val="ListParagraph"/>
        <w:numPr>
          <w:ilvl w:val="0"/>
          <w:numId w:val="26"/>
        </w:numPr>
        <w:spacing w:line="360" w:lineRule="auto"/>
      </w:pPr>
      <w:r>
        <w:lastRenderedPageBreak/>
        <w:t xml:space="preserve">Data yang diinput pada halaman Registrasi akan masuk ke dalam tabel MsUser. </w:t>
      </w:r>
    </w:p>
    <w:p w14:paraId="53AF0CC3" w14:textId="7BEFF555" w:rsidR="005E354F" w:rsidRDefault="009B40D9" w:rsidP="00B01D94">
      <w:pPr>
        <w:spacing w:line="360" w:lineRule="auto"/>
        <w:ind w:left="360"/>
      </w:pPr>
      <w:r>
        <w:rPr>
          <w:noProof/>
        </w:rPr>
        <w:drawing>
          <wp:inline distT="0" distB="0" distL="0" distR="0" wp14:anchorId="3FA3B251" wp14:editId="05FCB1C2">
            <wp:extent cx="5310505" cy="2977515"/>
            <wp:effectExtent l="0" t="0" r="4445" b="0"/>
            <wp:docPr id="1650850956" name="Picture 16508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0505" cy="2977515"/>
                    </a:xfrm>
                    <a:prstGeom prst="rect">
                      <a:avLst/>
                    </a:prstGeom>
                    <a:noFill/>
                    <a:ln>
                      <a:noFill/>
                    </a:ln>
                  </pic:spPr>
                </pic:pic>
              </a:graphicData>
            </a:graphic>
          </wp:inline>
        </w:drawing>
      </w:r>
    </w:p>
    <w:p w14:paraId="759EEC3F" w14:textId="77777777" w:rsidR="009B40D9" w:rsidRDefault="009B40D9" w:rsidP="00B01D94">
      <w:pPr>
        <w:spacing w:line="360" w:lineRule="auto"/>
        <w:ind w:left="360"/>
      </w:pPr>
    </w:p>
    <w:p w14:paraId="71D2C315" w14:textId="77777777" w:rsidR="009B40D9" w:rsidRDefault="009B40D9" w:rsidP="00B01D94">
      <w:pPr>
        <w:spacing w:line="360" w:lineRule="auto"/>
        <w:ind w:left="360"/>
      </w:pPr>
    </w:p>
    <w:p w14:paraId="2EB96AD9" w14:textId="77777777" w:rsidR="002F1647" w:rsidRDefault="002F1647" w:rsidP="002F1647">
      <w:pPr>
        <w:spacing w:line="360" w:lineRule="auto"/>
      </w:pPr>
    </w:p>
    <w:p w14:paraId="32FB41D6" w14:textId="619E1873" w:rsidR="00B90C3D" w:rsidRDefault="00B90C3D" w:rsidP="002F11B8">
      <w:pPr>
        <w:pStyle w:val="ListParagraph"/>
        <w:numPr>
          <w:ilvl w:val="0"/>
          <w:numId w:val="20"/>
        </w:numPr>
        <w:spacing w:line="360" w:lineRule="auto"/>
      </w:pPr>
      <w:r>
        <w:t>Halaman Log In</w:t>
      </w:r>
    </w:p>
    <w:p w14:paraId="3338A0A1" w14:textId="09F494C7" w:rsidR="00B01D94" w:rsidRDefault="00CD1ABB" w:rsidP="00BE292A">
      <w:pPr>
        <w:spacing w:line="360" w:lineRule="auto"/>
        <w:ind w:left="360"/>
      </w:pPr>
      <w:r>
        <w:rPr>
          <w:noProof/>
        </w:rPr>
        <w:drawing>
          <wp:inline distT="0" distB="0" distL="0" distR="0" wp14:anchorId="637E51A2" wp14:editId="301839CB">
            <wp:extent cx="6276975" cy="3301139"/>
            <wp:effectExtent l="0" t="0" r="0" b="0"/>
            <wp:docPr id="176957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6584"/>
                    <a:stretch/>
                  </pic:blipFill>
                  <pic:spPr bwMode="auto">
                    <a:xfrm>
                      <a:off x="0" y="0"/>
                      <a:ext cx="6276975" cy="3301139"/>
                    </a:xfrm>
                    <a:prstGeom prst="rect">
                      <a:avLst/>
                    </a:prstGeom>
                    <a:noFill/>
                    <a:ln>
                      <a:noFill/>
                    </a:ln>
                    <a:extLst>
                      <a:ext uri="{53640926-AAD7-44D8-BBD7-CCE9431645EC}">
                        <a14:shadowObscured xmlns:a14="http://schemas.microsoft.com/office/drawing/2010/main"/>
                      </a:ext>
                    </a:extLst>
                  </pic:spPr>
                </pic:pic>
              </a:graphicData>
            </a:graphic>
          </wp:inline>
        </w:drawing>
      </w:r>
    </w:p>
    <w:p w14:paraId="304079F1" w14:textId="52C684C9" w:rsidR="00685BB6" w:rsidRDefault="00BE292A" w:rsidP="00685BB6">
      <w:pPr>
        <w:spacing w:line="360" w:lineRule="auto"/>
        <w:ind w:left="360"/>
      </w:pPr>
      <w:r>
        <w:t>Komponen:</w:t>
      </w:r>
    </w:p>
    <w:p w14:paraId="7573476E" w14:textId="16A9BA84" w:rsidR="00EC3704" w:rsidRPr="006B4807" w:rsidRDefault="00EC3704" w:rsidP="00EC3704">
      <w:pPr>
        <w:pStyle w:val="ListParagraph"/>
        <w:numPr>
          <w:ilvl w:val="0"/>
          <w:numId w:val="23"/>
        </w:numPr>
        <w:spacing w:line="360" w:lineRule="auto"/>
      </w:pPr>
      <w:r>
        <w:t xml:space="preserve">Scene: sebuah wadah dari halaman Log In itu sendiri. </w:t>
      </w:r>
    </w:p>
    <w:p w14:paraId="6F84F0A6" w14:textId="71396B2D" w:rsidR="00685BB6" w:rsidRDefault="00685BB6" w:rsidP="00685BB6">
      <w:pPr>
        <w:pStyle w:val="ListParagraph"/>
        <w:numPr>
          <w:ilvl w:val="0"/>
          <w:numId w:val="23"/>
        </w:numPr>
        <w:spacing w:line="360" w:lineRule="auto"/>
      </w:pPr>
      <w:r>
        <w:t>BorderPane: sebuah pane yang mengatur elemen-elemen pada posisi atas, bawah, kiri, kanan, dan juga tengah.</w:t>
      </w:r>
      <w:r w:rsidR="00C613F5">
        <w:t xml:space="preserve"> BorderPane menetapkan loginContainer di tengah.</w:t>
      </w:r>
    </w:p>
    <w:p w14:paraId="5A110711" w14:textId="2C0DB88F" w:rsidR="00685BB6" w:rsidRDefault="00685BB6" w:rsidP="00685BB6">
      <w:pPr>
        <w:pStyle w:val="ListParagraph"/>
        <w:numPr>
          <w:ilvl w:val="0"/>
          <w:numId w:val="23"/>
        </w:numPr>
        <w:spacing w:line="360" w:lineRule="auto"/>
      </w:pPr>
      <w:r>
        <w:lastRenderedPageBreak/>
        <w:t>MenuBar: terdiri dari beberapa menu yang terletak pada bagian atas window.</w:t>
      </w:r>
      <w:r w:rsidR="00C613F5">
        <w:t xml:space="preserve"> MenuBar melingkupi semua menu yang ada, dalam hal ini hanya menu Dashboard saja.</w:t>
      </w:r>
    </w:p>
    <w:p w14:paraId="5A48ED44" w14:textId="043AB8B6" w:rsidR="00685BB6" w:rsidRDefault="00685BB6" w:rsidP="00685BB6">
      <w:pPr>
        <w:pStyle w:val="ListParagraph"/>
        <w:numPr>
          <w:ilvl w:val="0"/>
          <w:numId w:val="23"/>
        </w:numPr>
        <w:spacing w:line="360" w:lineRule="auto"/>
      </w:pPr>
      <w:r>
        <w:t>Menu: terdiri dari beberapa menu item.</w:t>
      </w:r>
      <w:r w:rsidR="00C613F5">
        <w:t xml:space="preserve"> Contohnya Dashboard.</w:t>
      </w:r>
    </w:p>
    <w:p w14:paraId="3AC33E98" w14:textId="401C4D9E" w:rsidR="00685BB6" w:rsidRDefault="00685BB6" w:rsidP="00685BB6">
      <w:pPr>
        <w:pStyle w:val="ListParagraph"/>
        <w:numPr>
          <w:ilvl w:val="0"/>
          <w:numId w:val="23"/>
        </w:numPr>
        <w:spacing w:line="360" w:lineRule="auto"/>
      </w:pPr>
      <w:r>
        <w:t>MenuItem: merupakan bagian dari menu.</w:t>
      </w:r>
      <w:r w:rsidR="00E67BCD">
        <w:t xml:space="preserve"> Contohnya Login dan Register.</w:t>
      </w:r>
    </w:p>
    <w:p w14:paraId="6F450E7B" w14:textId="257BA25B" w:rsidR="00685BB6" w:rsidRDefault="00685BB6" w:rsidP="00685BB6">
      <w:pPr>
        <w:pStyle w:val="ListParagraph"/>
        <w:numPr>
          <w:ilvl w:val="0"/>
          <w:numId w:val="23"/>
        </w:numPr>
        <w:spacing w:line="360" w:lineRule="auto"/>
      </w:pPr>
      <w:r>
        <w:t>VBox: berfungsi mengatur letak berbagai elemen secara vertikal.</w:t>
      </w:r>
      <w:r w:rsidR="00164A40">
        <w:t xml:space="preserve"> Berfungsi mengatur letak username, password, </w:t>
      </w:r>
      <w:r w:rsidR="006F2A03">
        <w:t>tulisan Login</w:t>
      </w:r>
      <w:r w:rsidR="00164A40">
        <w:t>, dan login button.</w:t>
      </w:r>
    </w:p>
    <w:p w14:paraId="4749668A" w14:textId="1EF324C2" w:rsidR="00685BB6" w:rsidRDefault="00685BB6" w:rsidP="00685BB6">
      <w:pPr>
        <w:pStyle w:val="ListParagraph"/>
        <w:numPr>
          <w:ilvl w:val="0"/>
          <w:numId w:val="23"/>
        </w:numPr>
        <w:spacing w:line="360" w:lineRule="auto"/>
      </w:pPr>
      <w:r>
        <w:t xml:space="preserve">GridPane: sebuah pane yang mengatur elemen-elemen dalam bentuk baris dan kolom. </w:t>
      </w:r>
      <w:r w:rsidR="006F2A03">
        <w:t>GridPane pada proyek ini mengatur tulisan Login, username, password, errorLabel, dan login button.</w:t>
      </w:r>
    </w:p>
    <w:p w14:paraId="65EF9EA9" w14:textId="3A3819B3" w:rsidR="00685BB6" w:rsidRDefault="00685BB6" w:rsidP="00685BB6">
      <w:pPr>
        <w:pStyle w:val="ListParagraph"/>
        <w:numPr>
          <w:ilvl w:val="0"/>
          <w:numId w:val="23"/>
        </w:numPr>
        <w:spacing w:line="360" w:lineRule="auto"/>
      </w:pPr>
      <w:r>
        <w:t>Label: berfungsi untuk menampilkan teks.</w:t>
      </w:r>
      <w:r w:rsidR="00D6204A">
        <w:t xml:space="preserve"> Menampilkan tulisan seperti Login, NJuice, Username, dan Password.</w:t>
      </w:r>
    </w:p>
    <w:p w14:paraId="34A6B421" w14:textId="00D0ABFB" w:rsidR="00685BB6" w:rsidRDefault="00685BB6" w:rsidP="00685BB6">
      <w:pPr>
        <w:pStyle w:val="ListParagraph"/>
        <w:numPr>
          <w:ilvl w:val="0"/>
          <w:numId w:val="23"/>
        </w:numPr>
        <w:spacing w:line="360" w:lineRule="auto"/>
      </w:pPr>
      <w:r>
        <w:t>TextField: sebuah field yang dapat diisi oleh teks.</w:t>
      </w:r>
      <w:r w:rsidR="00D71A50">
        <w:t xml:space="preserve"> Username memiliki Textfield pada halaman Login.</w:t>
      </w:r>
    </w:p>
    <w:p w14:paraId="7A591DB1" w14:textId="67DD11F5" w:rsidR="00685BB6" w:rsidRDefault="00685BB6" w:rsidP="00C7355E">
      <w:pPr>
        <w:pStyle w:val="ListParagraph"/>
        <w:numPr>
          <w:ilvl w:val="0"/>
          <w:numId w:val="23"/>
        </w:numPr>
        <w:spacing w:line="360" w:lineRule="auto"/>
      </w:pPr>
      <w:r>
        <w:t>PasswordField: sebuah field yang diperuntukkan untuk mengisi password.</w:t>
      </w:r>
      <w:r w:rsidR="00D71A50">
        <w:t xml:space="preserve"> Password memiliki Password Field pada halaman Login.</w:t>
      </w:r>
    </w:p>
    <w:p w14:paraId="00111166" w14:textId="14F875EA" w:rsidR="00685BB6" w:rsidRDefault="00685BB6" w:rsidP="00685BB6">
      <w:pPr>
        <w:pStyle w:val="ListParagraph"/>
        <w:numPr>
          <w:ilvl w:val="0"/>
          <w:numId w:val="23"/>
        </w:numPr>
        <w:spacing w:line="360" w:lineRule="auto"/>
      </w:pPr>
      <w:r>
        <w:t xml:space="preserve">Button: komponen ini akan menghasilkan tindakan atau aksi pada saat button tersebut diklik. </w:t>
      </w:r>
      <w:r w:rsidR="00C7355E">
        <w:t>Button Login adalah button yang ada pada halaman ini.</w:t>
      </w:r>
    </w:p>
    <w:p w14:paraId="0C36879E" w14:textId="77777777" w:rsidR="00775DDF" w:rsidRDefault="00775DDF" w:rsidP="00775DDF">
      <w:pPr>
        <w:spacing w:line="360" w:lineRule="auto"/>
      </w:pPr>
    </w:p>
    <w:p w14:paraId="2019609D" w14:textId="77777777" w:rsidR="00BE292A" w:rsidRDefault="00BE292A" w:rsidP="00BE292A">
      <w:pPr>
        <w:spacing w:line="360" w:lineRule="auto"/>
        <w:ind w:left="360"/>
      </w:pPr>
      <w:r>
        <w:t>Alur:</w:t>
      </w:r>
    </w:p>
    <w:p w14:paraId="089C272D" w14:textId="34C224B8" w:rsidR="00BE292A" w:rsidRDefault="00BE292A" w:rsidP="00BE292A">
      <w:pPr>
        <w:pStyle w:val="ListParagraph"/>
        <w:numPr>
          <w:ilvl w:val="0"/>
          <w:numId w:val="24"/>
        </w:numPr>
        <w:spacing w:line="360" w:lineRule="auto"/>
        <w:jc w:val="both"/>
      </w:pPr>
      <w:r>
        <w:t>Pada halaman Log In, anda dapat mengakses halaman Register melalui MenuBar.</w:t>
      </w:r>
    </w:p>
    <w:p w14:paraId="52E9B37C" w14:textId="53F10AFE" w:rsidR="00BE292A" w:rsidRDefault="0063696A" w:rsidP="00BE292A">
      <w:pPr>
        <w:spacing w:line="360" w:lineRule="auto"/>
        <w:ind w:left="360"/>
      </w:pPr>
      <w:r>
        <w:rPr>
          <w:noProof/>
        </w:rPr>
        <w:drawing>
          <wp:inline distT="0" distB="0" distL="0" distR="0" wp14:anchorId="613F8CDC" wp14:editId="5E0BC4EA">
            <wp:extent cx="6276975" cy="3316638"/>
            <wp:effectExtent l="0" t="0" r="0" b="0"/>
            <wp:docPr id="524576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6144"/>
                    <a:stretch/>
                  </pic:blipFill>
                  <pic:spPr bwMode="auto">
                    <a:xfrm>
                      <a:off x="0" y="0"/>
                      <a:ext cx="6276975" cy="3316638"/>
                    </a:xfrm>
                    <a:prstGeom prst="rect">
                      <a:avLst/>
                    </a:prstGeom>
                    <a:noFill/>
                    <a:ln>
                      <a:noFill/>
                    </a:ln>
                    <a:extLst>
                      <a:ext uri="{53640926-AAD7-44D8-BBD7-CCE9431645EC}">
                        <a14:shadowObscured xmlns:a14="http://schemas.microsoft.com/office/drawing/2010/main"/>
                      </a:ext>
                    </a:extLst>
                  </pic:spPr>
                </pic:pic>
              </a:graphicData>
            </a:graphic>
          </wp:inline>
        </w:drawing>
      </w:r>
    </w:p>
    <w:p w14:paraId="289B34C7" w14:textId="77777777" w:rsidR="006913BD" w:rsidRDefault="006913BD" w:rsidP="00BE292A">
      <w:pPr>
        <w:spacing w:line="360" w:lineRule="auto"/>
        <w:ind w:left="360"/>
      </w:pPr>
    </w:p>
    <w:p w14:paraId="79CC8602" w14:textId="7081F86D" w:rsidR="006913BD" w:rsidRDefault="006913BD" w:rsidP="006913BD">
      <w:pPr>
        <w:pStyle w:val="ListParagraph"/>
        <w:numPr>
          <w:ilvl w:val="0"/>
          <w:numId w:val="24"/>
        </w:numPr>
        <w:spacing w:line="360" w:lineRule="auto"/>
        <w:jc w:val="both"/>
      </w:pPr>
      <w:r>
        <w:t>Pada halaman Log In, anda dapat mengisi TextField dan PasswordField dengan benar sesuai yang telah diregistrasikan pada halaman Register.</w:t>
      </w:r>
    </w:p>
    <w:p w14:paraId="0ED0C2C4" w14:textId="3B2BDD39" w:rsidR="006913BD" w:rsidRDefault="001F1EEB" w:rsidP="00BE292A">
      <w:pPr>
        <w:spacing w:line="360" w:lineRule="auto"/>
        <w:ind w:left="360"/>
      </w:pPr>
      <w:r>
        <w:rPr>
          <w:noProof/>
        </w:rPr>
        <w:drawing>
          <wp:inline distT="0" distB="0" distL="0" distR="0" wp14:anchorId="1CD2B916" wp14:editId="0068E0D3">
            <wp:extent cx="6280785" cy="3317240"/>
            <wp:effectExtent l="0" t="0" r="5715" b="0"/>
            <wp:docPr id="15955625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2564" name="Picture 1595562564"/>
                    <pic:cNvPicPr/>
                  </pic:nvPicPr>
                  <pic:blipFill>
                    <a:blip r:embed="rId16">
                      <a:extLst>
                        <a:ext uri="{28A0092B-C50C-407E-A947-70E740481C1C}">
                          <a14:useLocalDpi xmlns:a14="http://schemas.microsoft.com/office/drawing/2010/main" val="0"/>
                        </a:ext>
                      </a:extLst>
                    </a:blip>
                    <a:stretch>
                      <a:fillRect/>
                    </a:stretch>
                  </pic:blipFill>
                  <pic:spPr>
                    <a:xfrm>
                      <a:off x="0" y="0"/>
                      <a:ext cx="6280785" cy="3317240"/>
                    </a:xfrm>
                    <a:prstGeom prst="rect">
                      <a:avLst/>
                    </a:prstGeom>
                  </pic:spPr>
                </pic:pic>
              </a:graphicData>
            </a:graphic>
          </wp:inline>
        </w:drawing>
      </w:r>
    </w:p>
    <w:p w14:paraId="50077BDA" w14:textId="32A469C9" w:rsidR="00DF50D1" w:rsidRDefault="00DF50D1" w:rsidP="00BE292A">
      <w:pPr>
        <w:spacing w:line="360" w:lineRule="auto"/>
        <w:ind w:left="360"/>
      </w:pPr>
      <w:r>
        <w:rPr>
          <w:noProof/>
        </w:rPr>
        <w:drawing>
          <wp:inline distT="0" distB="0" distL="0" distR="0" wp14:anchorId="687B22A7" wp14:editId="67910AEC">
            <wp:extent cx="6280785" cy="3336925"/>
            <wp:effectExtent l="0" t="0" r="5715" b="0"/>
            <wp:docPr id="614646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6542" name="Picture 614646542"/>
                    <pic:cNvPicPr/>
                  </pic:nvPicPr>
                  <pic:blipFill>
                    <a:blip r:embed="rId17">
                      <a:extLst>
                        <a:ext uri="{28A0092B-C50C-407E-A947-70E740481C1C}">
                          <a14:useLocalDpi xmlns:a14="http://schemas.microsoft.com/office/drawing/2010/main" val="0"/>
                        </a:ext>
                      </a:extLst>
                    </a:blip>
                    <a:stretch>
                      <a:fillRect/>
                    </a:stretch>
                  </pic:blipFill>
                  <pic:spPr>
                    <a:xfrm>
                      <a:off x="0" y="0"/>
                      <a:ext cx="6280785" cy="3336925"/>
                    </a:xfrm>
                    <a:prstGeom prst="rect">
                      <a:avLst/>
                    </a:prstGeom>
                  </pic:spPr>
                </pic:pic>
              </a:graphicData>
            </a:graphic>
          </wp:inline>
        </w:drawing>
      </w:r>
    </w:p>
    <w:p w14:paraId="2D6C512F" w14:textId="77777777" w:rsidR="009B40D9" w:rsidRDefault="009B40D9" w:rsidP="00DF50D1">
      <w:pPr>
        <w:spacing w:line="360" w:lineRule="auto"/>
      </w:pPr>
    </w:p>
    <w:p w14:paraId="26BCACF0" w14:textId="4170B3ED" w:rsidR="00775DDF" w:rsidRDefault="00775DDF" w:rsidP="00775DDF">
      <w:pPr>
        <w:spacing w:line="360" w:lineRule="auto"/>
        <w:ind w:left="360"/>
      </w:pPr>
      <w:r>
        <w:t>Kondisi:</w:t>
      </w:r>
    </w:p>
    <w:p w14:paraId="2F433C65" w14:textId="4440FEC3" w:rsidR="00775DDF" w:rsidRDefault="00775DDF" w:rsidP="00775DDF">
      <w:pPr>
        <w:pStyle w:val="ListParagraph"/>
        <w:numPr>
          <w:ilvl w:val="0"/>
          <w:numId w:val="25"/>
        </w:numPr>
        <w:spacing w:line="360" w:lineRule="auto"/>
      </w:pPr>
      <w:r>
        <w:t xml:space="preserve">Apabila PasswordField </w:t>
      </w:r>
      <w:r w:rsidR="00856917">
        <w:t xml:space="preserve">dan UsernameField </w:t>
      </w:r>
      <w:r>
        <w:t>tidak diisi, maka aplikasi akan menampilkan error.</w:t>
      </w:r>
    </w:p>
    <w:p w14:paraId="7E623D72" w14:textId="6C2C0E21" w:rsidR="00B01D94" w:rsidRDefault="001F1EEB" w:rsidP="00775DDF">
      <w:pPr>
        <w:spacing w:line="360" w:lineRule="auto"/>
        <w:ind w:left="360"/>
      </w:pPr>
      <w:r>
        <w:rPr>
          <w:noProof/>
        </w:rPr>
        <w:lastRenderedPageBreak/>
        <w:drawing>
          <wp:inline distT="0" distB="0" distL="0" distR="0" wp14:anchorId="71270724" wp14:editId="00E4B423">
            <wp:extent cx="6280785" cy="3326765"/>
            <wp:effectExtent l="0" t="0" r="5715" b="6985"/>
            <wp:docPr id="1749298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8293" name="Picture 1749298293"/>
                    <pic:cNvPicPr/>
                  </pic:nvPicPr>
                  <pic:blipFill>
                    <a:blip r:embed="rId18">
                      <a:extLst>
                        <a:ext uri="{28A0092B-C50C-407E-A947-70E740481C1C}">
                          <a14:useLocalDpi xmlns:a14="http://schemas.microsoft.com/office/drawing/2010/main" val="0"/>
                        </a:ext>
                      </a:extLst>
                    </a:blip>
                    <a:stretch>
                      <a:fillRect/>
                    </a:stretch>
                  </pic:blipFill>
                  <pic:spPr>
                    <a:xfrm>
                      <a:off x="0" y="0"/>
                      <a:ext cx="6280785" cy="3326765"/>
                    </a:xfrm>
                    <a:prstGeom prst="rect">
                      <a:avLst/>
                    </a:prstGeom>
                  </pic:spPr>
                </pic:pic>
              </a:graphicData>
            </a:graphic>
          </wp:inline>
        </w:drawing>
      </w:r>
    </w:p>
    <w:p w14:paraId="089DC833" w14:textId="6F1C3742" w:rsidR="00DF50D1" w:rsidRDefault="00DF50D1" w:rsidP="00775DDF">
      <w:pPr>
        <w:spacing w:line="360" w:lineRule="auto"/>
        <w:ind w:left="360"/>
      </w:pPr>
      <w:r>
        <w:rPr>
          <w:noProof/>
        </w:rPr>
        <w:drawing>
          <wp:inline distT="0" distB="0" distL="0" distR="0" wp14:anchorId="2880C601" wp14:editId="284D694A">
            <wp:extent cx="6280785" cy="3317240"/>
            <wp:effectExtent l="0" t="0" r="5715" b="0"/>
            <wp:docPr id="13047938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93876" name="Picture 1304793876"/>
                    <pic:cNvPicPr/>
                  </pic:nvPicPr>
                  <pic:blipFill>
                    <a:blip r:embed="rId19">
                      <a:extLst>
                        <a:ext uri="{28A0092B-C50C-407E-A947-70E740481C1C}">
                          <a14:useLocalDpi xmlns:a14="http://schemas.microsoft.com/office/drawing/2010/main" val="0"/>
                        </a:ext>
                      </a:extLst>
                    </a:blip>
                    <a:stretch>
                      <a:fillRect/>
                    </a:stretch>
                  </pic:blipFill>
                  <pic:spPr>
                    <a:xfrm>
                      <a:off x="0" y="0"/>
                      <a:ext cx="6280785" cy="3317240"/>
                    </a:xfrm>
                    <a:prstGeom prst="rect">
                      <a:avLst/>
                    </a:prstGeom>
                  </pic:spPr>
                </pic:pic>
              </a:graphicData>
            </a:graphic>
          </wp:inline>
        </w:drawing>
      </w:r>
    </w:p>
    <w:p w14:paraId="516423B6" w14:textId="77777777" w:rsidR="00775DDF" w:rsidRDefault="00775DDF" w:rsidP="00775DDF">
      <w:pPr>
        <w:spacing w:line="360" w:lineRule="auto"/>
        <w:ind w:left="360"/>
      </w:pPr>
    </w:p>
    <w:p w14:paraId="5C171189" w14:textId="5D3FE1D1" w:rsidR="00775DDF" w:rsidRDefault="00775DDF" w:rsidP="00775DDF">
      <w:pPr>
        <w:pStyle w:val="ListParagraph"/>
        <w:numPr>
          <w:ilvl w:val="0"/>
          <w:numId w:val="25"/>
        </w:numPr>
        <w:spacing w:line="360" w:lineRule="auto"/>
      </w:pPr>
      <w:r>
        <w:t xml:space="preserve">Apabila PasswordField </w:t>
      </w:r>
      <w:r w:rsidR="00CD1ABB">
        <w:t xml:space="preserve">dan UsernameField </w:t>
      </w:r>
      <w:r>
        <w:t>yang diisi salah, maka aplikasi akan menampilkan error.</w:t>
      </w:r>
    </w:p>
    <w:p w14:paraId="60735F90" w14:textId="392FDE19" w:rsidR="00775DDF" w:rsidRDefault="001F1EEB" w:rsidP="00775DDF">
      <w:pPr>
        <w:spacing w:line="360" w:lineRule="auto"/>
        <w:ind w:left="360"/>
      </w:pPr>
      <w:r>
        <w:rPr>
          <w:noProof/>
        </w:rPr>
        <w:lastRenderedPageBreak/>
        <w:drawing>
          <wp:inline distT="0" distB="0" distL="0" distR="0" wp14:anchorId="7C6836AD" wp14:editId="3D2416C8">
            <wp:extent cx="6280785" cy="3321685"/>
            <wp:effectExtent l="0" t="0" r="5715" b="0"/>
            <wp:docPr id="12210070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07037" name="Picture 1221007037"/>
                    <pic:cNvPicPr/>
                  </pic:nvPicPr>
                  <pic:blipFill>
                    <a:blip r:embed="rId20">
                      <a:extLst>
                        <a:ext uri="{28A0092B-C50C-407E-A947-70E740481C1C}">
                          <a14:useLocalDpi xmlns:a14="http://schemas.microsoft.com/office/drawing/2010/main" val="0"/>
                        </a:ext>
                      </a:extLst>
                    </a:blip>
                    <a:stretch>
                      <a:fillRect/>
                    </a:stretch>
                  </pic:blipFill>
                  <pic:spPr>
                    <a:xfrm>
                      <a:off x="0" y="0"/>
                      <a:ext cx="6280785" cy="3321685"/>
                    </a:xfrm>
                    <a:prstGeom prst="rect">
                      <a:avLst/>
                    </a:prstGeom>
                  </pic:spPr>
                </pic:pic>
              </a:graphicData>
            </a:graphic>
          </wp:inline>
        </w:drawing>
      </w:r>
    </w:p>
    <w:p w14:paraId="74D14207" w14:textId="0865E516" w:rsidR="000F6B14" w:rsidRDefault="00DF50D1" w:rsidP="00775DDF">
      <w:pPr>
        <w:spacing w:line="360" w:lineRule="auto"/>
        <w:ind w:left="360"/>
      </w:pPr>
      <w:r>
        <w:rPr>
          <w:noProof/>
        </w:rPr>
        <w:drawing>
          <wp:inline distT="0" distB="0" distL="0" distR="0" wp14:anchorId="48122C7F" wp14:editId="7461921B">
            <wp:extent cx="6280785" cy="3321685"/>
            <wp:effectExtent l="0" t="0" r="5715" b="0"/>
            <wp:docPr id="17881165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6561" name="Picture 1788116561"/>
                    <pic:cNvPicPr/>
                  </pic:nvPicPr>
                  <pic:blipFill>
                    <a:blip r:embed="rId21">
                      <a:extLst>
                        <a:ext uri="{28A0092B-C50C-407E-A947-70E740481C1C}">
                          <a14:useLocalDpi xmlns:a14="http://schemas.microsoft.com/office/drawing/2010/main" val="0"/>
                        </a:ext>
                      </a:extLst>
                    </a:blip>
                    <a:stretch>
                      <a:fillRect/>
                    </a:stretch>
                  </pic:blipFill>
                  <pic:spPr>
                    <a:xfrm>
                      <a:off x="0" y="0"/>
                      <a:ext cx="6280785" cy="3321685"/>
                    </a:xfrm>
                    <a:prstGeom prst="rect">
                      <a:avLst/>
                    </a:prstGeom>
                  </pic:spPr>
                </pic:pic>
              </a:graphicData>
            </a:graphic>
          </wp:inline>
        </w:drawing>
      </w:r>
    </w:p>
    <w:p w14:paraId="0097BC9F" w14:textId="77777777" w:rsidR="00DF50D1" w:rsidRDefault="00DF50D1" w:rsidP="00775DDF">
      <w:pPr>
        <w:spacing w:line="360" w:lineRule="auto"/>
        <w:ind w:left="360"/>
      </w:pPr>
    </w:p>
    <w:p w14:paraId="6E6D8D33" w14:textId="306EB1F6" w:rsidR="000F6B14" w:rsidRDefault="000F6B14" w:rsidP="000F6B14">
      <w:pPr>
        <w:pStyle w:val="ListParagraph"/>
        <w:numPr>
          <w:ilvl w:val="0"/>
          <w:numId w:val="25"/>
        </w:numPr>
        <w:spacing w:line="360" w:lineRule="auto"/>
      </w:pPr>
      <w:r>
        <w:t xml:space="preserve">Apabila proses log in berhasil, maka aplikasi akan mengarahkan </w:t>
      </w:r>
      <w:r w:rsidR="00DF50D1">
        <w:t xml:space="preserve">customer </w:t>
      </w:r>
      <w:r>
        <w:t>ke halaman Customer Home.</w:t>
      </w:r>
      <w:r w:rsidR="00DF50D1">
        <w:t xml:space="preserve"> Namun, apabila anda merupakan admin, maka aplikasi akan mengarahkan anda ke halaman Admin View Transaction.</w:t>
      </w:r>
    </w:p>
    <w:p w14:paraId="7746B3D3" w14:textId="77777777" w:rsidR="000F6B14" w:rsidRDefault="000F6B14" w:rsidP="00775DDF">
      <w:pPr>
        <w:spacing w:line="360" w:lineRule="auto"/>
        <w:ind w:left="360"/>
      </w:pPr>
    </w:p>
    <w:p w14:paraId="20619366" w14:textId="77777777" w:rsidR="003A0F40" w:rsidRDefault="003A0F40" w:rsidP="003A0F40">
      <w:pPr>
        <w:spacing w:line="360" w:lineRule="auto"/>
        <w:ind w:left="360"/>
      </w:pPr>
      <w:r>
        <w:t>Database:</w:t>
      </w:r>
    </w:p>
    <w:p w14:paraId="5A607357" w14:textId="77777777" w:rsidR="003A0F40" w:rsidRDefault="003A0F40" w:rsidP="003A0F40">
      <w:pPr>
        <w:pStyle w:val="ListParagraph"/>
        <w:numPr>
          <w:ilvl w:val="0"/>
          <w:numId w:val="26"/>
        </w:numPr>
        <w:spacing w:line="360" w:lineRule="auto"/>
      </w:pPr>
      <w:r>
        <w:t xml:space="preserve">Tabel yang digunakan adalah MsUser. </w:t>
      </w:r>
    </w:p>
    <w:p w14:paraId="4135AECA" w14:textId="77777777" w:rsidR="003A0F40" w:rsidRDefault="003A0F40" w:rsidP="003A0F40">
      <w:pPr>
        <w:pStyle w:val="ListParagraph"/>
        <w:numPr>
          <w:ilvl w:val="0"/>
          <w:numId w:val="26"/>
        </w:numPr>
        <w:spacing w:line="360" w:lineRule="auto"/>
      </w:pPr>
      <w:r>
        <w:lastRenderedPageBreak/>
        <w:t xml:space="preserve">Data yang diinput pada halaman Registrasi akan masuk ke dalam tabel MsUser. </w:t>
      </w:r>
    </w:p>
    <w:p w14:paraId="0C2508DF" w14:textId="1217E0AF" w:rsidR="003A0F40" w:rsidRDefault="009B40D9" w:rsidP="009B40D9">
      <w:pPr>
        <w:spacing w:line="360" w:lineRule="auto"/>
        <w:ind w:left="360"/>
      </w:pPr>
      <w:r>
        <w:rPr>
          <w:noProof/>
        </w:rPr>
        <w:drawing>
          <wp:inline distT="0" distB="0" distL="0" distR="0" wp14:anchorId="3D01BB2C" wp14:editId="1CD21F69">
            <wp:extent cx="5310505" cy="2977515"/>
            <wp:effectExtent l="0" t="0" r="4445" b="0"/>
            <wp:docPr id="360834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0505" cy="2977515"/>
                    </a:xfrm>
                    <a:prstGeom prst="rect">
                      <a:avLst/>
                    </a:prstGeom>
                    <a:noFill/>
                    <a:ln>
                      <a:noFill/>
                    </a:ln>
                  </pic:spPr>
                </pic:pic>
              </a:graphicData>
            </a:graphic>
          </wp:inline>
        </w:drawing>
      </w:r>
    </w:p>
    <w:p w14:paraId="11C3C5F4" w14:textId="77777777" w:rsidR="00BE292A" w:rsidRPr="00682E72" w:rsidRDefault="00BE292A" w:rsidP="00B01D94">
      <w:pPr>
        <w:spacing w:line="360" w:lineRule="auto"/>
      </w:pPr>
    </w:p>
    <w:p w14:paraId="0B8F3D4A" w14:textId="54E8A779" w:rsidR="002F11B8" w:rsidRDefault="00B90C3D" w:rsidP="002F11B8">
      <w:pPr>
        <w:pStyle w:val="ListParagraph"/>
        <w:numPr>
          <w:ilvl w:val="0"/>
          <w:numId w:val="20"/>
        </w:numPr>
        <w:spacing w:line="360" w:lineRule="auto"/>
      </w:pPr>
      <w:r>
        <w:t xml:space="preserve">Halaman Customer Home </w:t>
      </w:r>
    </w:p>
    <w:p w14:paraId="4484477B" w14:textId="3626DBA0" w:rsidR="008160C4" w:rsidRDefault="008160C4" w:rsidP="008160C4">
      <w:pPr>
        <w:spacing w:line="360" w:lineRule="auto"/>
        <w:ind w:left="360"/>
      </w:pPr>
      <w:r>
        <w:rPr>
          <w:noProof/>
        </w:rPr>
        <w:drawing>
          <wp:inline distT="0" distB="0" distL="0" distR="0" wp14:anchorId="490DF6F4" wp14:editId="4789A401">
            <wp:extent cx="6278880" cy="3337560"/>
            <wp:effectExtent l="0" t="0" r="7620" b="0"/>
            <wp:docPr id="1535255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5603"/>
                    <a:stretch/>
                  </pic:blipFill>
                  <pic:spPr bwMode="auto">
                    <a:xfrm>
                      <a:off x="0" y="0"/>
                      <a:ext cx="6278880" cy="3337560"/>
                    </a:xfrm>
                    <a:prstGeom prst="rect">
                      <a:avLst/>
                    </a:prstGeom>
                    <a:noFill/>
                    <a:ln>
                      <a:noFill/>
                    </a:ln>
                    <a:extLst>
                      <a:ext uri="{53640926-AAD7-44D8-BBD7-CCE9431645EC}">
                        <a14:shadowObscured xmlns:a14="http://schemas.microsoft.com/office/drawing/2010/main"/>
                      </a:ext>
                    </a:extLst>
                  </pic:spPr>
                </pic:pic>
              </a:graphicData>
            </a:graphic>
          </wp:inline>
        </w:drawing>
      </w:r>
    </w:p>
    <w:p w14:paraId="301A48C8" w14:textId="17429F29" w:rsidR="008160C4" w:rsidRDefault="008160C4" w:rsidP="008160C4">
      <w:pPr>
        <w:spacing w:line="360" w:lineRule="auto"/>
      </w:pPr>
    </w:p>
    <w:p w14:paraId="1D75DE17" w14:textId="77777777" w:rsidR="00F76EDE" w:rsidRDefault="00F76EDE" w:rsidP="00F76EDE">
      <w:pPr>
        <w:spacing w:line="360" w:lineRule="auto"/>
        <w:ind w:left="360"/>
      </w:pPr>
      <w:r>
        <w:t>Komponen:</w:t>
      </w:r>
    </w:p>
    <w:p w14:paraId="38D20074" w14:textId="2FC870A7" w:rsidR="009002F6" w:rsidRPr="006B4807" w:rsidRDefault="006B4807" w:rsidP="006B4807">
      <w:pPr>
        <w:pStyle w:val="ListParagraph"/>
        <w:numPr>
          <w:ilvl w:val="0"/>
          <w:numId w:val="23"/>
        </w:numPr>
        <w:spacing w:line="360" w:lineRule="auto"/>
      </w:pPr>
      <w:r>
        <w:t xml:space="preserve">Scene: sebuah wadah dari halaman Customer Home itu sendiri. </w:t>
      </w:r>
    </w:p>
    <w:p w14:paraId="6B6837EE" w14:textId="55BD6664" w:rsidR="009002F6" w:rsidRDefault="009002F6" w:rsidP="009002F6">
      <w:pPr>
        <w:pStyle w:val="ListParagraph"/>
        <w:numPr>
          <w:ilvl w:val="0"/>
          <w:numId w:val="23"/>
        </w:numPr>
        <w:spacing w:line="360" w:lineRule="auto"/>
      </w:pPr>
      <w:r>
        <w:t>BorderPane: sebuah pane yang mengatur elemen-elemen pada posisi atas, bawah, kiri, kanan, dan juga tengah.</w:t>
      </w:r>
      <w:r w:rsidR="000871FB">
        <w:t xml:space="preserve"> Pada proyek ini, BorderPane berperan mengatur posisi ToolBar dan VBox.</w:t>
      </w:r>
    </w:p>
    <w:p w14:paraId="5FDA948D" w14:textId="69D9BC2D" w:rsidR="009002F6" w:rsidRDefault="009002F6" w:rsidP="009002F6">
      <w:pPr>
        <w:pStyle w:val="ListParagraph"/>
        <w:numPr>
          <w:ilvl w:val="0"/>
          <w:numId w:val="23"/>
        </w:numPr>
        <w:spacing w:line="360" w:lineRule="auto"/>
      </w:pPr>
      <w:r>
        <w:lastRenderedPageBreak/>
        <w:t xml:space="preserve">VBox: berfungsi mengatur letak berbagai elemen secara </w:t>
      </w:r>
      <w:r w:rsidR="00857039">
        <w:t>vertikal, seperti mengatur Your Cart label</w:t>
      </w:r>
      <w:r w:rsidR="00F737A7">
        <w:t xml:space="preserve">, </w:t>
      </w:r>
      <w:proofErr w:type="spellStart"/>
      <w:r w:rsidR="00F737A7">
        <w:t>yourCartDescLabel</w:t>
      </w:r>
      <w:proofErr w:type="spellEnd"/>
      <w:r w:rsidR="00F737A7">
        <w:t xml:space="preserve">, </w:t>
      </w:r>
      <w:proofErr w:type="spellStart"/>
      <w:r w:rsidR="00F737A7">
        <w:t>serta</w:t>
      </w:r>
      <w:proofErr w:type="spellEnd"/>
      <w:r w:rsidR="00F737A7">
        <w:t xml:space="preserve"> </w:t>
      </w:r>
      <w:proofErr w:type="spellStart"/>
      <w:r w:rsidR="00F737A7">
        <w:t>HBox</w:t>
      </w:r>
      <w:proofErr w:type="spellEnd"/>
      <w:r w:rsidR="00F737A7">
        <w:t xml:space="preserve"> </w:t>
      </w:r>
      <w:proofErr w:type="spellStart"/>
      <w:r w:rsidR="00F737A7">
        <w:t>untuk</w:t>
      </w:r>
      <w:proofErr w:type="spellEnd"/>
      <w:r w:rsidR="00F737A7">
        <w:t xml:space="preserve"> Button.</w:t>
      </w:r>
    </w:p>
    <w:p w14:paraId="5F81D5B0" w14:textId="7F9BB0E2" w:rsidR="009002F6" w:rsidRPr="00C807A3" w:rsidRDefault="009002F6" w:rsidP="00EA26BB">
      <w:pPr>
        <w:pStyle w:val="ListParagraph"/>
        <w:numPr>
          <w:ilvl w:val="0"/>
          <w:numId w:val="23"/>
        </w:numPr>
        <w:spacing w:line="360" w:lineRule="auto"/>
      </w:pPr>
      <w:r w:rsidRPr="00C807A3">
        <w:t>HBox:</w:t>
      </w:r>
      <w:r w:rsidR="00EA26BB" w:rsidRPr="00C807A3">
        <w:t xml:space="preserve"> berfungsi mengatur letak berbagai elemen secara horizontal.</w:t>
      </w:r>
      <w:r w:rsidR="00C807A3">
        <w:t xml:space="preserve"> Pada proyek ini, berfungsi </w:t>
      </w:r>
      <w:r w:rsidR="00C807A3" w:rsidRPr="00C807A3">
        <w:t xml:space="preserve">untuk menempatkan </w:t>
      </w:r>
      <w:r w:rsidR="00C807A3">
        <w:t>beberapa</w:t>
      </w:r>
      <w:r w:rsidR="00C807A3" w:rsidRPr="00C807A3">
        <w:t xml:space="preserve"> objek seperti </w:t>
      </w:r>
      <w:r w:rsidR="00F737A7">
        <w:t>B</w:t>
      </w:r>
      <w:r w:rsidR="00C807A3" w:rsidRPr="00C807A3">
        <w:t>utton addItem, deleteItem, dan checkout</w:t>
      </w:r>
      <w:r w:rsidR="00C807A3">
        <w:t>.</w:t>
      </w:r>
    </w:p>
    <w:p w14:paraId="12EFB36E" w14:textId="3ECF3341" w:rsidR="009002F6" w:rsidRDefault="009002F6" w:rsidP="009002F6">
      <w:pPr>
        <w:pStyle w:val="ListParagraph"/>
        <w:numPr>
          <w:ilvl w:val="0"/>
          <w:numId w:val="23"/>
        </w:numPr>
        <w:spacing w:line="360" w:lineRule="auto"/>
      </w:pPr>
      <w:r>
        <w:t>Label: berfungsi untuk menampilkan teks</w:t>
      </w:r>
      <w:r w:rsidR="00C220C2">
        <w:t>, misalnya Your Cart</w:t>
      </w:r>
      <w:r>
        <w:t>.</w:t>
      </w:r>
    </w:p>
    <w:p w14:paraId="10C34B6B" w14:textId="3077CC21" w:rsidR="009002F6" w:rsidRDefault="009002F6" w:rsidP="009002F6">
      <w:pPr>
        <w:pStyle w:val="ListParagraph"/>
        <w:numPr>
          <w:ilvl w:val="0"/>
          <w:numId w:val="23"/>
        </w:numPr>
        <w:spacing w:line="360" w:lineRule="auto"/>
      </w:pPr>
      <w:r>
        <w:t xml:space="preserve">Button: komponen ini akan menghasilkan tindakan atau aksi pada saat button tersebut diklik. </w:t>
      </w:r>
      <w:r w:rsidR="00C220C2">
        <w:t>Contoh button yang digunakan adalah Add new item to cart, Delete item from cart, dan Checkout.</w:t>
      </w:r>
    </w:p>
    <w:p w14:paraId="5F6F4BF3" w14:textId="74E95535" w:rsidR="00F76EDE" w:rsidRPr="00F51442" w:rsidRDefault="00F76EDE" w:rsidP="00F76EDE">
      <w:pPr>
        <w:pStyle w:val="ListParagraph"/>
        <w:numPr>
          <w:ilvl w:val="0"/>
          <w:numId w:val="23"/>
        </w:numPr>
        <w:spacing w:line="360" w:lineRule="auto"/>
      </w:pPr>
      <w:r w:rsidRPr="00F51442">
        <w:t>ToolBar</w:t>
      </w:r>
      <w:r w:rsidR="005C38A3" w:rsidRPr="00F51442">
        <w:t>: digunakan untuk menghimpun button, text field, dan komponen lainnya.</w:t>
      </w:r>
      <w:r w:rsidR="00F51442">
        <w:t xml:space="preserve"> Contohnya menghimpun region, tombol log out, dan label “Hi, Evan!”.</w:t>
      </w:r>
    </w:p>
    <w:p w14:paraId="04CFAA85" w14:textId="552BD450" w:rsidR="00F76EDE" w:rsidRDefault="00F76EDE" w:rsidP="00F76EDE">
      <w:pPr>
        <w:pStyle w:val="ListParagraph"/>
        <w:numPr>
          <w:ilvl w:val="0"/>
          <w:numId w:val="23"/>
        </w:numPr>
        <w:spacing w:line="360" w:lineRule="auto"/>
      </w:pPr>
      <w:r>
        <w:t>Region</w:t>
      </w:r>
      <w:r w:rsidR="005C38A3">
        <w:t>: berfungsi untuk mengatur letak dan ukuran elemen-elemen user interface.</w:t>
      </w:r>
      <w:r w:rsidR="00281615">
        <w:t xml:space="preserve"> Contoh pada proyek ini adalah memberikan space kosong antara combo box juiceTypeName dan juga juicePrice.</w:t>
      </w:r>
    </w:p>
    <w:p w14:paraId="46271AB8" w14:textId="20D1BD80" w:rsidR="00F76EDE" w:rsidRDefault="00F76EDE" w:rsidP="00F76EDE">
      <w:pPr>
        <w:pStyle w:val="ListParagraph"/>
        <w:numPr>
          <w:ilvl w:val="0"/>
          <w:numId w:val="23"/>
        </w:numPr>
        <w:spacing w:line="360" w:lineRule="auto"/>
      </w:pPr>
      <w:r>
        <w:t>Alert</w:t>
      </w:r>
      <w:r w:rsidR="005C38A3">
        <w:t>: berfungsi untuk menampilkan message kepada user seperti peringatan, error, dan informasi lainnya.</w:t>
      </w:r>
      <w:r w:rsidR="00C00D57">
        <w:t xml:space="preserve"> Pada proyek ini seperti message error apabila </w:t>
      </w:r>
      <w:r w:rsidR="00D75664">
        <w:t>pada saat delete item pada cart tidak diklik terlebih dahulu itemnya.</w:t>
      </w:r>
    </w:p>
    <w:p w14:paraId="5CA9BA5F" w14:textId="77579644" w:rsidR="00B054F8" w:rsidRPr="004832C7" w:rsidRDefault="00B054F8" w:rsidP="00B054F8">
      <w:pPr>
        <w:pStyle w:val="ListParagraph"/>
        <w:numPr>
          <w:ilvl w:val="0"/>
          <w:numId w:val="23"/>
        </w:numPr>
        <w:spacing w:line="360" w:lineRule="auto"/>
      </w:pPr>
      <w:r w:rsidRPr="004832C7">
        <w:t>Window</w:t>
      </w:r>
      <w:r w:rsidR="005C38A3" w:rsidRPr="004832C7">
        <w:t>: merupakan komponen di mana tempat semua user interface ditampilkan.</w:t>
      </w:r>
      <w:r w:rsidR="004832C7">
        <w:t xml:space="preserve"> Pada halaman Customer Home, window berperan menampilkan window baru yaitu add new item.</w:t>
      </w:r>
    </w:p>
    <w:p w14:paraId="765FC26C" w14:textId="6F0AC9BD" w:rsidR="00B054F8" w:rsidRDefault="00B054F8" w:rsidP="00B054F8">
      <w:pPr>
        <w:pStyle w:val="ListParagraph"/>
        <w:numPr>
          <w:ilvl w:val="0"/>
          <w:numId w:val="23"/>
        </w:numPr>
        <w:spacing w:line="360" w:lineRule="auto"/>
      </w:pPr>
      <w:r>
        <w:t>Spinner</w:t>
      </w:r>
      <w:r w:rsidR="00712866">
        <w:t>: merupakan sebuah komponen berbentuk baris yang memungkinkan user untuk memilih sebuah value</w:t>
      </w:r>
      <w:r w:rsidR="0088482E">
        <w:t xml:space="preserve"> yang sudah ditentukan. Misalnya, </w:t>
      </w:r>
      <w:r w:rsidR="001977CD">
        <w:t>menentukkan quantity</w:t>
      </w:r>
      <w:r w:rsidR="0088482E">
        <w:t xml:space="preserve"> jus pada proyek NJuice.</w:t>
      </w:r>
    </w:p>
    <w:p w14:paraId="52B2A95C" w14:textId="42D3CC9D" w:rsidR="00B054F8" w:rsidRDefault="00B054F8" w:rsidP="00B054F8">
      <w:pPr>
        <w:pStyle w:val="ListParagraph"/>
        <w:numPr>
          <w:ilvl w:val="0"/>
          <w:numId w:val="23"/>
        </w:numPr>
        <w:spacing w:line="360" w:lineRule="auto"/>
      </w:pPr>
      <w:r>
        <w:t>Background</w:t>
      </w:r>
      <w:r w:rsidR="00C42681">
        <w:t xml:space="preserve">: </w:t>
      </w:r>
      <w:r w:rsidR="008C4242">
        <w:t>merupakan latar belakang pada suatu elemen user interface.</w:t>
      </w:r>
      <w:r w:rsidR="00401195">
        <w:t xml:space="preserve"> Contoh background pada proyek ini adalah penggunaan warna putih pada background.</w:t>
      </w:r>
    </w:p>
    <w:p w14:paraId="2B181FA4" w14:textId="76C8D9A2" w:rsidR="00B054F8" w:rsidRDefault="00B054F8" w:rsidP="00B054F8">
      <w:pPr>
        <w:pStyle w:val="ListParagraph"/>
        <w:numPr>
          <w:ilvl w:val="0"/>
          <w:numId w:val="23"/>
        </w:numPr>
        <w:spacing w:line="360" w:lineRule="auto"/>
      </w:pPr>
      <w:r>
        <w:t>ComboBox</w:t>
      </w:r>
      <w:r w:rsidR="008C4242">
        <w:t>: merupakan komponen yang memungkinkan user untuk memilih satu dari beberapa opsi yang ditampilkan ke bawah.</w:t>
      </w:r>
      <w:r w:rsidR="00030F53">
        <w:t xml:space="preserve"> Contoh pada proyek ini adalah memilih menu jus pada saat ingin menambah item menu jus.</w:t>
      </w:r>
    </w:p>
    <w:p w14:paraId="13A9D4B4" w14:textId="11DAC5F6" w:rsidR="00685BB6" w:rsidRPr="004832C7" w:rsidRDefault="00B054F8" w:rsidP="00685BB6">
      <w:pPr>
        <w:pStyle w:val="ListParagraph"/>
        <w:numPr>
          <w:ilvl w:val="0"/>
          <w:numId w:val="23"/>
        </w:numPr>
        <w:spacing w:line="360" w:lineRule="auto"/>
      </w:pPr>
      <w:r w:rsidRPr="004832C7">
        <w:t>Stage</w:t>
      </w:r>
      <w:r w:rsidR="008C4242" w:rsidRPr="004832C7">
        <w:t xml:space="preserve">: </w:t>
      </w:r>
      <w:r w:rsidR="001059A1">
        <w:t>berperan menampung scene</w:t>
      </w:r>
      <w:r w:rsidR="00730823" w:rsidRPr="004832C7">
        <w:t xml:space="preserve"> </w:t>
      </w:r>
      <w:r w:rsidR="003357F1" w:rsidRPr="004832C7">
        <w:t xml:space="preserve">pada </w:t>
      </w:r>
      <w:r w:rsidR="004832C7">
        <w:t>halaman Customer Home</w:t>
      </w:r>
      <w:r w:rsidR="003357F1" w:rsidRPr="004832C7">
        <w:t>.</w:t>
      </w:r>
    </w:p>
    <w:p w14:paraId="1F774983" w14:textId="77777777" w:rsidR="00F76EDE" w:rsidRDefault="00F76EDE" w:rsidP="00F76EDE">
      <w:pPr>
        <w:spacing w:line="360" w:lineRule="auto"/>
      </w:pPr>
    </w:p>
    <w:p w14:paraId="3E4BE648" w14:textId="77777777" w:rsidR="00F76EDE" w:rsidRDefault="00F76EDE" w:rsidP="00F76EDE">
      <w:pPr>
        <w:spacing w:line="360" w:lineRule="auto"/>
        <w:ind w:left="360"/>
      </w:pPr>
      <w:r>
        <w:t>Alur:</w:t>
      </w:r>
    </w:p>
    <w:p w14:paraId="00CE1AC6" w14:textId="6AF39BE1" w:rsidR="00F76EDE" w:rsidRDefault="00F76EDE" w:rsidP="00F76EDE">
      <w:pPr>
        <w:pStyle w:val="ListParagraph"/>
        <w:numPr>
          <w:ilvl w:val="0"/>
          <w:numId w:val="24"/>
        </w:numPr>
        <w:spacing w:line="360" w:lineRule="auto"/>
        <w:jc w:val="both"/>
      </w:pPr>
      <w:r w:rsidRPr="00CF09AF">
        <w:t xml:space="preserve">Pada halaman </w:t>
      </w:r>
      <w:r w:rsidR="00CF09AF" w:rsidRPr="00CF09AF">
        <w:t>Customer Home</w:t>
      </w:r>
      <w:r w:rsidRPr="00CF09AF">
        <w:t xml:space="preserve">, anda dapat mengakses </w:t>
      </w:r>
      <w:r w:rsidR="00F75232">
        <w:t>window add new item, menghapus item, mengakses menu checkout, ataupun melakukan log out.</w:t>
      </w:r>
      <w:r w:rsidRPr="00CF09AF">
        <w:t xml:space="preserve"> </w:t>
      </w:r>
    </w:p>
    <w:p w14:paraId="304260FB" w14:textId="4DB84F03" w:rsidR="00750BF3" w:rsidRDefault="00750BF3" w:rsidP="00750BF3">
      <w:pPr>
        <w:spacing w:line="360" w:lineRule="auto"/>
        <w:ind w:left="360"/>
        <w:jc w:val="both"/>
      </w:pPr>
      <w:r>
        <w:rPr>
          <w:noProof/>
        </w:rPr>
        <w:lastRenderedPageBreak/>
        <w:drawing>
          <wp:inline distT="0" distB="0" distL="0" distR="0" wp14:anchorId="32BBF1B2" wp14:editId="6F33F7B4">
            <wp:extent cx="6278880" cy="3337560"/>
            <wp:effectExtent l="0" t="0" r="7620" b="0"/>
            <wp:docPr id="950441140" name="Picture 95044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5603"/>
                    <a:stretch/>
                  </pic:blipFill>
                  <pic:spPr bwMode="auto">
                    <a:xfrm>
                      <a:off x="0" y="0"/>
                      <a:ext cx="6278880" cy="3337560"/>
                    </a:xfrm>
                    <a:prstGeom prst="rect">
                      <a:avLst/>
                    </a:prstGeom>
                    <a:noFill/>
                    <a:ln>
                      <a:noFill/>
                    </a:ln>
                    <a:extLst>
                      <a:ext uri="{53640926-AAD7-44D8-BBD7-CCE9431645EC}">
                        <a14:shadowObscured xmlns:a14="http://schemas.microsoft.com/office/drawing/2010/main"/>
                      </a:ext>
                    </a:extLst>
                  </pic:spPr>
                </pic:pic>
              </a:graphicData>
            </a:graphic>
          </wp:inline>
        </w:drawing>
      </w:r>
    </w:p>
    <w:p w14:paraId="3C78EBFD" w14:textId="77777777" w:rsidR="00B054F8" w:rsidRDefault="00B054F8" w:rsidP="00750BF3">
      <w:pPr>
        <w:spacing w:line="360" w:lineRule="auto"/>
        <w:ind w:left="360"/>
        <w:jc w:val="both"/>
      </w:pPr>
    </w:p>
    <w:p w14:paraId="6F5661DD" w14:textId="194E0E2B" w:rsidR="00417BD6" w:rsidRDefault="00417BD6" w:rsidP="00417BD6">
      <w:pPr>
        <w:pStyle w:val="ListParagraph"/>
        <w:numPr>
          <w:ilvl w:val="0"/>
          <w:numId w:val="24"/>
        </w:numPr>
        <w:spacing w:line="360" w:lineRule="auto"/>
        <w:jc w:val="both"/>
      </w:pPr>
      <w:r>
        <w:t xml:space="preserve">Ketika anda klik add new item, maka aplikasi akan menampilkan window bagi anda untuk mengisi data pemebelian jus. </w:t>
      </w:r>
    </w:p>
    <w:p w14:paraId="23998C34" w14:textId="75A3F2E4" w:rsidR="00417BD6" w:rsidRDefault="00417BD6" w:rsidP="00417BD6">
      <w:pPr>
        <w:spacing w:line="360" w:lineRule="auto"/>
        <w:jc w:val="both"/>
      </w:pPr>
      <w:r>
        <w:rPr>
          <w:noProof/>
        </w:rPr>
        <w:drawing>
          <wp:inline distT="0" distB="0" distL="0" distR="0" wp14:anchorId="2DA9FBDB" wp14:editId="6D2FD11B">
            <wp:extent cx="6278880" cy="3322320"/>
            <wp:effectExtent l="0" t="0" r="7620" b="0"/>
            <wp:docPr id="890187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b="6034"/>
                    <a:stretch/>
                  </pic:blipFill>
                  <pic:spPr bwMode="auto">
                    <a:xfrm>
                      <a:off x="0" y="0"/>
                      <a:ext cx="6278880" cy="3322320"/>
                    </a:xfrm>
                    <a:prstGeom prst="rect">
                      <a:avLst/>
                    </a:prstGeom>
                    <a:noFill/>
                    <a:ln>
                      <a:noFill/>
                    </a:ln>
                    <a:extLst>
                      <a:ext uri="{53640926-AAD7-44D8-BBD7-CCE9431645EC}">
                        <a14:shadowObscured xmlns:a14="http://schemas.microsoft.com/office/drawing/2010/main"/>
                      </a:ext>
                    </a:extLst>
                  </pic:spPr>
                </pic:pic>
              </a:graphicData>
            </a:graphic>
          </wp:inline>
        </w:drawing>
      </w:r>
    </w:p>
    <w:p w14:paraId="02F1D5FD" w14:textId="77777777" w:rsidR="00417BD6" w:rsidRDefault="00417BD6" w:rsidP="00417BD6">
      <w:pPr>
        <w:spacing w:line="360" w:lineRule="auto"/>
        <w:jc w:val="both"/>
      </w:pPr>
    </w:p>
    <w:p w14:paraId="424A6C08" w14:textId="38EBC7C1" w:rsidR="00417BD6" w:rsidRDefault="00417BD6" w:rsidP="00417BD6">
      <w:pPr>
        <w:pStyle w:val="ListParagraph"/>
        <w:numPr>
          <w:ilvl w:val="0"/>
          <w:numId w:val="24"/>
        </w:numPr>
        <w:spacing w:line="360" w:lineRule="auto"/>
        <w:jc w:val="both"/>
      </w:pPr>
      <w:r>
        <w:t xml:space="preserve">Kemudian, anda dapat memilih menu jus yang diinginkan dan harga satuan jus akan tampil. </w:t>
      </w:r>
    </w:p>
    <w:p w14:paraId="66B100E6" w14:textId="0DED1A59" w:rsidR="00750BF3" w:rsidRDefault="00417BD6" w:rsidP="00750BF3">
      <w:pPr>
        <w:spacing w:line="360" w:lineRule="auto"/>
        <w:jc w:val="both"/>
      </w:pPr>
      <w:r>
        <w:rPr>
          <w:noProof/>
        </w:rPr>
        <w:lastRenderedPageBreak/>
        <w:drawing>
          <wp:inline distT="0" distB="0" distL="0" distR="0" wp14:anchorId="5C1881BA" wp14:editId="33359BA8">
            <wp:extent cx="6280570" cy="3306726"/>
            <wp:effectExtent l="0" t="0" r="6350" b="8255"/>
            <wp:docPr id="44119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b="6274"/>
                    <a:stretch/>
                  </pic:blipFill>
                  <pic:spPr bwMode="auto">
                    <a:xfrm>
                      <a:off x="0" y="0"/>
                      <a:ext cx="6280785" cy="3306839"/>
                    </a:xfrm>
                    <a:prstGeom prst="rect">
                      <a:avLst/>
                    </a:prstGeom>
                    <a:noFill/>
                    <a:ln>
                      <a:noFill/>
                    </a:ln>
                    <a:extLst>
                      <a:ext uri="{53640926-AAD7-44D8-BBD7-CCE9431645EC}">
                        <a14:shadowObscured xmlns:a14="http://schemas.microsoft.com/office/drawing/2010/main"/>
                      </a:ext>
                    </a:extLst>
                  </pic:spPr>
                </pic:pic>
              </a:graphicData>
            </a:graphic>
          </wp:inline>
        </w:drawing>
      </w:r>
    </w:p>
    <w:p w14:paraId="60DBF7E9" w14:textId="220C6845" w:rsidR="00750BF3" w:rsidRDefault="00750BF3" w:rsidP="00750BF3">
      <w:pPr>
        <w:spacing w:line="360" w:lineRule="auto"/>
        <w:jc w:val="both"/>
      </w:pPr>
    </w:p>
    <w:p w14:paraId="38820FE1" w14:textId="3AFB4D99" w:rsidR="00B054F8" w:rsidRDefault="00B054F8" w:rsidP="00B054F8">
      <w:pPr>
        <w:pStyle w:val="ListParagraph"/>
        <w:numPr>
          <w:ilvl w:val="0"/>
          <w:numId w:val="24"/>
        </w:numPr>
        <w:spacing w:line="360" w:lineRule="auto"/>
        <w:jc w:val="both"/>
      </w:pPr>
      <w:r>
        <w:t>Lalu, aplikasi</w:t>
      </w:r>
      <w:r w:rsidR="00202414">
        <w:t xml:space="preserve"> juga</w:t>
      </w:r>
      <w:r>
        <w:t xml:space="preserve"> akan </w:t>
      </w:r>
      <w:r w:rsidR="00202414">
        <w:t>mengubah</w:t>
      </w:r>
      <w:r>
        <w:t xml:space="preserve"> harga total</w:t>
      </w:r>
      <w:r w:rsidR="00202414">
        <w:t xml:space="preserve"> apabila anda mengubah jumlah jus yang dibeli</w:t>
      </w:r>
      <w:r>
        <w:t>.</w:t>
      </w:r>
      <w:r w:rsidR="00A302C2">
        <w:t xml:space="preserve"> </w:t>
      </w:r>
      <w:r w:rsidR="00E57CAD">
        <w:t>Setelah selesai</w:t>
      </w:r>
      <w:r w:rsidR="00A302C2">
        <w:t>,</w:t>
      </w:r>
      <w:r w:rsidR="00E57CAD">
        <w:t xml:space="preserve"> </w:t>
      </w:r>
      <w:r w:rsidR="00A302C2">
        <w:t>anda dapat menekan tombol Add Item.</w:t>
      </w:r>
    </w:p>
    <w:p w14:paraId="22031462" w14:textId="365B1EC4" w:rsidR="00B054F8" w:rsidRDefault="00B054F8" w:rsidP="00B054F8">
      <w:pPr>
        <w:spacing w:line="360" w:lineRule="auto"/>
        <w:jc w:val="both"/>
      </w:pPr>
      <w:r>
        <w:rPr>
          <w:noProof/>
        </w:rPr>
        <w:drawing>
          <wp:inline distT="0" distB="0" distL="0" distR="0" wp14:anchorId="69D3FF2A" wp14:editId="1357D17D">
            <wp:extent cx="6283960" cy="3285460"/>
            <wp:effectExtent l="0" t="0" r="2540" b="0"/>
            <wp:docPr id="1511442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6927"/>
                    <a:stretch/>
                  </pic:blipFill>
                  <pic:spPr bwMode="auto">
                    <a:xfrm>
                      <a:off x="0" y="0"/>
                      <a:ext cx="6283960" cy="3285460"/>
                    </a:xfrm>
                    <a:prstGeom prst="rect">
                      <a:avLst/>
                    </a:prstGeom>
                    <a:noFill/>
                    <a:ln>
                      <a:noFill/>
                    </a:ln>
                    <a:extLst>
                      <a:ext uri="{53640926-AAD7-44D8-BBD7-CCE9431645EC}">
                        <a14:shadowObscured xmlns:a14="http://schemas.microsoft.com/office/drawing/2010/main"/>
                      </a:ext>
                    </a:extLst>
                  </pic:spPr>
                </pic:pic>
              </a:graphicData>
            </a:graphic>
          </wp:inline>
        </w:drawing>
      </w:r>
    </w:p>
    <w:p w14:paraId="0BD65828" w14:textId="77777777" w:rsidR="00E57CAD" w:rsidRDefault="00E57CAD" w:rsidP="00B054F8">
      <w:pPr>
        <w:spacing w:line="360" w:lineRule="auto"/>
        <w:jc w:val="both"/>
      </w:pPr>
    </w:p>
    <w:p w14:paraId="0B856781" w14:textId="77777777" w:rsidR="00036FAD" w:rsidRDefault="00036FAD" w:rsidP="00F76EDE">
      <w:pPr>
        <w:pStyle w:val="ListParagraph"/>
        <w:numPr>
          <w:ilvl w:val="0"/>
          <w:numId w:val="24"/>
        </w:numPr>
        <w:spacing w:line="360" w:lineRule="auto"/>
        <w:jc w:val="both"/>
      </w:pPr>
      <w:r>
        <w:t>Setelah menambahkan item baru ke keranjang, maka keranjang pada halaman Customer Home akan terisi.</w:t>
      </w:r>
    </w:p>
    <w:p w14:paraId="14F3B99E" w14:textId="52C9C17A" w:rsidR="00417BD6" w:rsidRDefault="00511A18" w:rsidP="00036FAD">
      <w:pPr>
        <w:spacing w:line="360" w:lineRule="auto"/>
        <w:jc w:val="both"/>
      </w:pPr>
      <w:r>
        <w:rPr>
          <w:noProof/>
        </w:rPr>
        <w:lastRenderedPageBreak/>
        <w:drawing>
          <wp:inline distT="0" distB="0" distL="0" distR="0" wp14:anchorId="21103F89" wp14:editId="1AC59305">
            <wp:extent cx="6280785" cy="3326765"/>
            <wp:effectExtent l="0" t="0" r="5715" b="6985"/>
            <wp:docPr id="1069267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67991" name="Picture 1069267991"/>
                    <pic:cNvPicPr/>
                  </pic:nvPicPr>
                  <pic:blipFill>
                    <a:blip r:embed="rId26">
                      <a:extLst>
                        <a:ext uri="{28A0092B-C50C-407E-A947-70E740481C1C}">
                          <a14:useLocalDpi xmlns:a14="http://schemas.microsoft.com/office/drawing/2010/main" val="0"/>
                        </a:ext>
                      </a:extLst>
                    </a:blip>
                    <a:stretch>
                      <a:fillRect/>
                    </a:stretch>
                  </pic:blipFill>
                  <pic:spPr>
                    <a:xfrm>
                      <a:off x="0" y="0"/>
                      <a:ext cx="6280785" cy="3326765"/>
                    </a:xfrm>
                    <a:prstGeom prst="rect">
                      <a:avLst/>
                    </a:prstGeom>
                  </pic:spPr>
                </pic:pic>
              </a:graphicData>
            </a:graphic>
          </wp:inline>
        </w:drawing>
      </w:r>
      <w:r w:rsidR="00036FAD">
        <w:t xml:space="preserve"> </w:t>
      </w:r>
    </w:p>
    <w:p w14:paraId="7DF62B2C" w14:textId="353C44CC" w:rsidR="00417BD6" w:rsidRDefault="00417BD6" w:rsidP="00417BD6">
      <w:pPr>
        <w:spacing w:line="360" w:lineRule="auto"/>
        <w:jc w:val="both"/>
      </w:pPr>
    </w:p>
    <w:p w14:paraId="1A91042B" w14:textId="40271592" w:rsidR="00036FAD" w:rsidRDefault="00750BF3" w:rsidP="00F76EDE">
      <w:pPr>
        <w:pStyle w:val="ListParagraph"/>
        <w:numPr>
          <w:ilvl w:val="0"/>
          <w:numId w:val="24"/>
        </w:numPr>
        <w:spacing w:line="360" w:lineRule="auto"/>
        <w:jc w:val="both"/>
      </w:pPr>
      <w:r>
        <w:t xml:space="preserve">Ketika anda </w:t>
      </w:r>
      <w:r w:rsidR="00036FAD">
        <w:t>ingin menghapus item, maka anda perlu klik terlebih dahulu item tersebut, kemudian klik tombol Delete Item From Cart.</w:t>
      </w:r>
    </w:p>
    <w:p w14:paraId="44DCDE30" w14:textId="74BEFCBD" w:rsidR="00036FAD" w:rsidRDefault="00511A18" w:rsidP="00036FAD">
      <w:pPr>
        <w:spacing w:line="360" w:lineRule="auto"/>
        <w:jc w:val="both"/>
      </w:pPr>
      <w:r>
        <w:rPr>
          <w:noProof/>
        </w:rPr>
        <w:drawing>
          <wp:inline distT="0" distB="0" distL="0" distR="0" wp14:anchorId="59E04493" wp14:editId="5EBF8786">
            <wp:extent cx="6276975" cy="3331845"/>
            <wp:effectExtent l="0" t="0" r="9525" b="1905"/>
            <wp:docPr id="2055982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6975" cy="3331845"/>
                    </a:xfrm>
                    <a:prstGeom prst="rect">
                      <a:avLst/>
                    </a:prstGeom>
                    <a:noFill/>
                    <a:ln>
                      <a:noFill/>
                    </a:ln>
                  </pic:spPr>
                </pic:pic>
              </a:graphicData>
            </a:graphic>
          </wp:inline>
        </w:drawing>
      </w:r>
    </w:p>
    <w:p w14:paraId="3C73C3B0" w14:textId="77777777" w:rsidR="00036FAD" w:rsidRDefault="00036FAD" w:rsidP="00036FAD">
      <w:pPr>
        <w:spacing w:line="360" w:lineRule="auto"/>
        <w:jc w:val="both"/>
      </w:pPr>
    </w:p>
    <w:p w14:paraId="2E515739" w14:textId="5B8BB0A4" w:rsidR="00750BF3" w:rsidRDefault="00E63C8E" w:rsidP="00F76EDE">
      <w:pPr>
        <w:pStyle w:val="ListParagraph"/>
        <w:numPr>
          <w:ilvl w:val="0"/>
          <w:numId w:val="24"/>
        </w:numPr>
        <w:spacing w:line="360" w:lineRule="auto"/>
        <w:jc w:val="both"/>
      </w:pPr>
      <w:r>
        <w:t>Setelah item tersebut dihapus, maka keranjang akan kosong kembali.</w:t>
      </w:r>
    </w:p>
    <w:p w14:paraId="5A8300E2" w14:textId="67BE37D1" w:rsidR="00E63C8E" w:rsidRDefault="00511A18" w:rsidP="00E63C8E">
      <w:pPr>
        <w:spacing w:line="360" w:lineRule="auto"/>
        <w:jc w:val="both"/>
      </w:pPr>
      <w:r>
        <w:rPr>
          <w:noProof/>
        </w:rPr>
        <w:lastRenderedPageBreak/>
        <w:drawing>
          <wp:inline distT="0" distB="0" distL="0" distR="0" wp14:anchorId="0E6B943F" wp14:editId="5CC409F1">
            <wp:extent cx="6276975" cy="3324225"/>
            <wp:effectExtent l="0" t="0" r="9525" b="9525"/>
            <wp:docPr id="2008508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6975" cy="3324225"/>
                    </a:xfrm>
                    <a:prstGeom prst="rect">
                      <a:avLst/>
                    </a:prstGeom>
                    <a:noFill/>
                    <a:ln>
                      <a:noFill/>
                    </a:ln>
                  </pic:spPr>
                </pic:pic>
              </a:graphicData>
            </a:graphic>
          </wp:inline>
        </w:drawing>
      </w:r>
    </w:p>
    <w:p w14:paraId="5F09EF9D" w14:textId="77777777" w:rsidR="00A47C99" w:rsidRDefault="00A47C99" w:rsidP="00A47C99">
      <w:pPr>
        <w:spacing w:line="360" w:lineRule="auto"/>
        <w:ind w:left="360"/>
      </w:pPr>
    </w:p>
    <w:p w14:paraId="7FEA3520" w14:textId="4B282B17" w:rsidR="00A47C99" w:rsidRDefault="00A47C99" w:rsidP="00A47C99">
      <w:pPr>
        <w:spacing w:line="360" w:lineRule="auto"/>
        <w:ind w:left="360"/>
      </w:pPr>
      <w:r>
        <w:t>Kondisi:</w:t>
      </w:r>
    </w:p>
    <w:p w14:paraId="57051A9D" w14:textId="5AA2D1EB" w:rsidR="00A47C99" w:rsidRDefault="00A47C99" w:rsidP="00DD7CDF">
      <w:pPr>
        <w:pStyle w:val="ListParagraph"/>
        <w:numPr>
          <w:ilvl w:val="0"/>
          <w:numId w:val="25"/>
        </w:numPr>
        <w:spacing w:line="360" w:lineRule="auto"/>
        <w:jc w:val="both"/>
      </w:pPr>
      <w:r>
        <w:t>Apabila item tidak diklik terlebih dahulu sebelum dihapus, maka aplikasi akan menampilkan error.</w:t>
      </w:r>
    </w:p>
    <w:p w14:paraId="7A8205B7" w14:textId="71D47549" w:rsidR="003E66F4" w:rsidRDefault="00511A18" w:rsidP="00A47C99">
      <w:pPr>
        <w:spacing w:line="360" w:lineRule="auto"/>
      </w:pPr>
      <w:r>
        <w:rPr>
          <w:noProof/>
        </w:rPr>
        <w:drawing>
          <wp:inline distT="0" distB="0" distL="0" distR="0" wp14:anchorId="08C0CE7C" wp14:editId="5C8B94B3">
            <wp:extent cx="6276975" cy="3331845"/>
            <wp:effectExtent l="0" t="0" r="9525" b="1905"/>
            <wp:docPr id="1624990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975" cy="3331845"/>
                    </a:xfrm>
                    <a:prstGeom prst="rect">
                      <a:avLst/>
                    </a:prstGeom>
                    <a:noFill/>
                    <a:ln>
                      <a:noFill/>
                    </a:ln>
                  </pic:spPr>
                </pic:pic>
              </a:graphicData>
            </a:graphic>
          </wp:inline>
        </w:drawing>
      </w:r>
    </w:p>
    <w:p w14:paraId="351B933A" w14:textId="77777777" w:rsidR="00A47C99" w:rsidRDefault="00A47C99" w:rsidP="00A47C99">
      <w:pPr>
        <w:spacing w:line="360" w:lineRule="auto"/>
      </w:pPr>
    </w:p>
    <w:p w14:paraId="79DADAF7" w14:textId="3E07F93A" w:rsidR="00A47C99" w:rsidRDefault="00A47C99" w:rsidP="00A47C99">
      <w:pPr>
        <w:spacing w:line="360" w:lineRule="auto"/>
        <w:ind w:left="360"/>
      </w:pPr>
      <w:r>
        <w:t>Database</w:t>
      </w:r>
    </w:p>
    <w:p w14:paraId="4589CD10" w14:textId="2D06123B" w:rsidR="00D62372" w:rsidRDefault="00A47C99" w:rsidP="00A47C99">
      <w:pPr>
        <w:pStyle w:val="ListParagraph"/>
        <w:numPr>
          <w:ilvl w:val="0"/>
          <w:numId w:val="26"/>
        </w:numPr>
        <w:spacing w:line="360" w:lineRule="auto"/>
      </w:pPr>
      <w:r>
        <w:t xml:space="preserve">Tabel yang digunakan adalah </w:t>
      </w:r>
      <w:r w:rsidR="00D62372">
        <w:t>CartDetail</w:t>
      </w:r>
      <w:r>
        <w:t>.</w:t>
      </w:r>
    </w:p>
    <w:p w14:paraId="74A4158F" w14:textId="50296D8E" w:rsidR="00C16091" w:rsidRDefault="00C16091" w:rsidP="00C16091">
      <w:pPr>
        <w:pStyle w:val="ListParagraph"/>
        <w:numPr>
          <w:ilvl w:val="0"/>
          <w:numId w:val="26"/>
        </w:numPr>
        <w:spacing w:line="360" w:lineRule="auto"/>
      </w:pPr>
      <w:r>
        <w:lastRenderedPageBreak/>
        <w:t xml:space="preserve">Data yang diinput pada halaman window add item akan masuk ke dalam tabel CartDetail. </w:t>
      </w:r>
    </w:p>
    <w:p w14:paraId="61D032DA" w14:textId="70995AA2" w:rsidR="00C90C72" w:rsidRDefault="00C90C72" w:rsidP="00C90C72">
      <w:pPr>
        <w:spacing w:line="360" w:lineRule="auto"/>
      </w:pPr>
    </w:p>
    <w:p w14:paraId="678175DC" w14:textId="4636F349" w:rsidR="00C90C72" w:rsidRDefault="00C90C72" w:rsidP="00C90C72">
      <w:pPr>
        <w:spacing w:line="360" w:lineRule="auto"/>
      </w:pPr>
      <w:r>
        <w:rPr>
          <w:noProof/>
        </w:rPr>
        <w:drawing>
          <wp:anchor distT="0" distB="0" distL="114300" distR="114300" simplePos="0" relativeHeight="251660288" behindDoc="0" locked="0" layoutInCell="1" allowOverlap="1" wp14:anchorId="4FD6D07E" wp14:editId="452009DE">
            <wp:simplePos x="0" y="0"/>
            <wp:positionH relativeFrom="margin">
              <wp:align>center</wp:align>
            </wp:positionH>
            <wp:positionV relativeFrom="paragraph">
              <wp:posOffset>17780</wp:posOffset>
            </wp:positionV>
            <wp:extent cx="4145915" cy="1301750"/>
            <wp:effectExtent l="0" t="0" r="6985" b="0"/>
            <wp:wrapSquare wrapText="bothSides"/>
            <wp:docPr id="645816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915" cy="1301750"/>
                    </a:xfrm>
                    <a:prstGeom prst="rect">
                      <a:avLst/>
                    </a:prstGeom>
                    <a:noFill/>
                    <a:ln>
                      <a:noFill/>
                    </a:ln>
                  </pic:spPr>
                </pic:pic>
              </a:graphicData>
            </a:graphic>
          </wp:anchor>
        </w:drawing>
      </w:r>
    </w:p>
    <w:p w14:paraId="6C816180" w14:textId="77777777" w:rsidR="00C90C72" w:rsidRDefault="00C90C72" w:rsidP="00C90C72">
      <w:pPr>
        <w:spacing w:line="360" w:lineRule="auto"/>
      </w:pPr>
    </w:p>
    <w:p w14:paraId="5C0F1F14" w14:textId="3BE8D358" w:rsidR="00A47C99" w:rsidRDefault="00A47C99" w:rsidP="00DF50D1">
      <w:pPr>
        <w:spacing w:line="360" w:lineRule="auto"/>
        <w:ind w:firstLine="720"/>
      </w:pPr>
      <w:r>
        <w:t xml:space="preserve"> </w:t>
      </w:r>
    </w:p>
    <w:p w14:paraId="69FB50BB" w14:textId="77777777" w:rsidR="00C90C72" w:rsidRDefault="00C90C72" w:rsidP="00DF50D1">
      <w:pPr>
        <w:spacing w:line="360" w:lineRule="auto"/>
        <w:ind w:firstLine="720"/>
      </w:pPr>
    </w:p>
    <w:p w14:paraId="382D57BE" w14:textId="77777777" w:rsidR="00C90C72" w:rsidRDefault="00C90C72" w:rsidP="00DF50D1">
      <w:pPr>
        <w:spacing w:line="360" w:lineRule="auto"/>
        <w:ind w:firstLine="720"/>
      </w:pPr>
    </w:p>
    <w:p w14:paraId="2E678D74" w14:textId="77777777" w:rsidR="00C04105" w:rsidRDefault="00C04105" w:rsidP="00935522">
      <w:pPr>
        <w:spacing w:line="360" w:lineRule="auto"/>
      </w:pPr>
    </w:p>
    <w:p w14:paraId="18D75852" w14:textId="4CE63C73" w:rsidR="00B90C3D" w:rsidRDefault="003064D0" w:rsidP="002F11B8">
      <w:pPr>
        <w:pStyle w:val="ListParagraph"/>
        <w:numPr>
          <w:ilvl w:val="0"/>
          <w:numId w:val="20"/>
        </w:numPr>
        <w:spacing w:line="360" w:lineRule="auto"/>
      </w:pPr>
      <w:r>
        <w:t>Halaman Customer Checkout</w:t>
      </w:r>
    </w:p>
    <w:p w14:paraId="30B24A7B" w14:textId="47D80AA7" w:rsidR="003E66F4" w:rsidRDefault="00C04105" w:rsidP="003E66F4">
      <w:pPr>
        <w:spacing w:line="360" w:lineRule="auto"/>
        <w:ind w:left="360"/>
      </w:pPr>
      <w:r>
        <w:rPr>
          <w:noProof/>
        </w:rPr>
        <w:drawing>
          <wp:inline distT="0" distB="0" distL="0" distR="0" wp14:anchorId="7B26271D" wp14:editId="00C2AF9F">
            <wp:extent cx="6276975" cy="3324225"/>
            <wp:effectExtent l="0" t="0" r="9525" b="9525"/>
            <wp:docPr id="8029664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6975" cy="3324225"/>
                    </a:xfrm>
                    <a:prstGeom prst="rect">
                      <a:avLst/>
                    </a:prstGeom>
                    <a:noFill/>
                    <a:ln>
                      <a:noFill/>
                    </a:ln>
                  </pic:spPr>
                </pic:pic>
              </a:graphicData>
            </a:graphic>
          </wp:inline>
        </w:drawing>
      </w:r>
    </w:p>
    <w:p w14:paraId="038029C7" w14:textId="3630F7DC" w:rsidR="00A22E61" w:rsidRDefault="003E66F4" w:rsidP="00F566F9">
      <w:pPr>
        <w:spacing w:line="360" w:lineRule="auto"/>
        <w:ind w:left="360"/>
      </w:pPr>
      <w:r>
        <w:t>Komponen:</w:t>
      </w:r>
    </w:p>
    <w:p w14:paraId="5EF2522B" w14:textId="00A76694" w:rsidR="00A22E61" w:rsidRDefault="00A22E61" w:rsidP="00A22E61">
      <w:pPr>
        <w:pStyle w:val="ListParagraph"/>
        <w:numPr>
          <w:ilvl w:val="0"/>
          <w:numId w:val="23"/>
        </w:numPr>
        <w:spacing w:line="360" w:lineRule="auto"/>
      </w:pPr>
      <w:r>
        <w:t xml:space="preserve">Scene: sebuah wadah </w:t>
      </w:r>
      <w:r w:rsidR="00012CA1">
        <w:t>dari halaman Checkout itu sendiri</w:t>
      </w:r>
      <w:r>
        <w:t xml:space="preserve">. </w:t>
      </w:r>
    </w:p>
    <w:p w14:paraId="11471876" w14:textId="5CA0DCEE" w:rsidR="00A22E61" w:rsidRDefault="00A22E61" w:rsidP="00A22E61">
      <w:pPr>
        <w:pStyle w:val="ListParagraph"/>
        <w:numPr>
          <w:ilvl w:val="0"/>
          <w:numId w:val="23"/>
        </w:numPr>
        <w:spacing w:line="360" w:lineRule="auto"/>
      </w:pPr>
      <w:r>
        <w:t>BorderPane: sebuah pane yang mengatur elemen-elemen pada posisi atas, bawah, kiri, kanan, dan juga tengah.</w:t>
      </w:r>
      <w:r w:rsidR="005F4180">
        <w:t xml:space="preserve"> BorderPane berperan menempatkan ToolBar di </w:t>
      </w:r>
      <w:proofErr w:type="spellStart"/>
      <w:r w:rsidR="005F4180">
        <w:t>atas</w:t>
      </w:r>
      <w:proofErr w:type="spellEnd"/>
      <w:r w:rsidR="00C90C72">
        <w:t xml:space="preserve">, dan </w:t>
      </w:r>
      <w:proofErr w:type="spellStart"/>
      <w:r w:rsidR="00C90C72">
        <w:t>VBox</w:t>
      </w:r>
      <w:proofErr w:type="spellEnd"/>
      <w:r w:rsidR="00C90C72">
        <w:t xml:space="preserve"> di Tengah.</w:t>
      </w:r>
    </w:p>
    <w:p w14:paraId="71835F16" w14:textId="26AD8BA2" w:rsidR="00A22E61" w:rsidRDefault="00A22E61" w:rsidP="00A22E61">
      <w:pPr>
        <w:pStyle w:val="ListParagraph"/>
        <w:numPr>
          <w:ilvl w:val="0"/>
          <w:numId w:val="23"/>
        </w:numPr>
        <w:spacing w:line="360" w:lineRule="auto"/>
      </w:pPr>
      <w:r>
        <w:t>VBox: berfungsi mengatur letak berbagai elemen secara vertikal.</w:t>
      </w:r>
      <w:r w:rsidR="00262BB7">
        <w:t xml:space="preserve"> VBox di sini </w:t>
      </w:r>
      <w:proofErr w:type="spellStart"/>
      <w:r w:rsidR="00C90C72">
        <w:t>berisikan</w:t>
      </w:r>
      <w:proofErr w:type="spellEnd"/>
      <w:r w:rsidR="00C90C72">
        <w:t xml:space="preserve"> Label check, </w:t>
      </w:r>
      <w:proofErr w:type="spellStart"/>
      <w:r w:rsidR="00C90C72">
        <w:t>paymentType</w:t>
      </w:r>
      <w:proofErr w:type="spellEnd"/>
      <w:r w:rsidR="00C90C72">
        <w:t xml:space="preserve"> dan List cart.</w:t>
      </w:r>
    </w:p>
    <w:p w14:paraId="57E3D4BD" w14:textId="6E96DEB0" w:rsidR="00A22E61" w:rsidRDefault="00A22E61" w:rsidP="00A22E61">
      <w:pPr>
        <w:pStyle w:val="ListParagraph"/>
        <w:numPr>
          <w:ilvl w:val="0"/>
          <w:numId w:val="23"/>
        </w:numPr>
        <w:spacing w:line="360" w:lineRule="auto"/>
      </w:pPr>
      <w:r>
        <w:t>HBox: berfungsi mengatur letak berbagai elemen secara horizontal.</w:t>
      </w:r>
      <w:r w:rsidR="000C3483">
        <w:t xml:space="preserve"> HBox pada proyek ini berfungsi mengatur </w:t>
      </w:r>
      <w:r w:rsidR="00C90C72">
        <w:t xml:space="preserve">setiap </w:t>
      </w:r>
      <w:proofErr w:type="spellStart"/>
      <w:r w:rsidR="00C90C72">
        <w:t>radion</w:t>
      </w:r>
      <w:proofErr w:type="spellEnd"/>
      <w:r w:rsidR="00C90C72">
        <w:t xml:space="preserve"> button agar </w:t>
      </w:r>
      <w:proofErr w:type="spellStart"/>
      <w:r w:rsidR="00C90C72">
        <w:t>tersusun</w:t>
      </w:r>
      <w:proofErr w:type="spellEnd"/>
      <w:r w:rsidR="00C90C72">
        <w:t xml:space="preserve"> </w:t>
      </w:r>
      <w:proofErr w:type="spellStart"/>
      <w:r w:rsidR="00C90C72">
        <w:t>secara</w:t>
      </w:r>
      <w:proofErr w:type="spellEnd"/>
      <w:r w:rsidR="00C90C72">
        <w:t xml:space="preserve"> horizontal.</w:t>
      </w:r>
    </w:p>
    <w:p w14:paraId="5A653957" w14:textId="1D751DBA" w:rsidR="00A22E61" w:rsidRDefault="00A22E61" w:rsidP="00A22E61">
      <w:pPr>
        <w:pStyle w:val="ListParagraph"/>
        <w:numPr>
          <w:ilvl w:val="0"/>
          <w:numId w:val="23"/>
        </w:numPr>
        <w:spacing w:line="360" w:lineRule="auto"/>
      </w:pPr>
      <w:r>
        <w:t>Label: berfungsi untuk menampilkan teks</w:t>
      </w:r>
      <w:r w:rsidR="00AA63F4">
        <w:t>, seperti tulisan Checkout</w:t>
      </w:r>
      <w:r w:rsidR="00E66284">
        <w:t>, Payment Type, dan lainnya</w:t>
      </w:r>
      <w:r w:rsidR="00AA63F4">
        <w:t>.</w:t>
      </w:r>
    </w:p>
    <w:p w14:paraId="7855A0E9" w14:textId="60368A01" w:rsidR="00A22E61" w:rsidRDefault="00A22E61" w:rsidP="00A22E61">
      <w:pPr>
        <w:pStyle w:val="ListParagraph"/>
        <w:numPr>
          <w:ilvl w:val="0"/>
          <w:numId w:val="23"/>
        </w:numPr>
        <w:spacing w:line="360" w:lineRule="auto"/>
      </w:pPr>
      <w:r>
        <w:lastRenderedPageBreak/>
        <w:t xml:space="preserve">Button: </w:t>
      </w:r>
      <w:proofErr w:type="spellStart"/>
      <w:r>
        <w:t>komponen</w:t>
      </w:r>
      <w:proofErr w:type="spellEnd"/>
      <w:r>
        <w:t xml:space="preserve"> ini </w:t>
      </w:r>
      <w:proofErr w:type="spellStart"/>
      <w:r>
        <w:t>akan</w:t>
      </w:r>
      <w:proofErr w:type="spellEnd"/>
      <w:r>
        <w:t xml:space="preserve"> menghasilkan tindakan atau aksi pada saat button tersebut diklik. </w:t>
      </w:r>
      <w:r w:rsidR="00AA63F4">
        <w:t>Button yang digunakan adalah Cancel dan Checkout.</w:t>
      </w:r>
    </w:p>
    <w:p w14:paraId="639B5BC0" w14:textId="7E64DA11" w:rsidR="00AA63F4" w:rsidRPr="002C3C98" w:rsidRDefault="00AA63F4" w:rsidP="00AA63F4">
      <w:pPr>
        <w:pStyle w:val="ListParagraph"/>
        <w:numPr>
          <w:ilvl w:val="0"/>
          <w:numId w:val="23"/>
        </w:numPr>
        <w:spacing w:line="360" w:lineRule="auto"/>
      </w:pPr>
      <w:proofErr w:type="spellStart"/>
      <w:r w:rsidRPr="002C3C98">
        <w:t>ToolBar</w:t>
      </w:r>
      <w:proofErr w:type="spellEnd"/>
      <w:r w:rsidRPr="002C3C98">
        <w:t xml:space="preserve">: </w:t>
      </w:r>
      <w:proofErr w:type="spellStart"/>
      <w:r w:rsidRPr="002C3C98">
        <w:t>digunakan</w:t>
      </w:r>
      <w:proofErr w:type="spellEnd"/>
      <w:r w:rsidRPr="002C3C98">
        <w:t xml:space="preserve"> </w:t>
      </w:r>
      <w:proofErr w:type="spellStart"/>
      <w:r w:rsidRPr="002C3C98">
        <w:t>untuk</w:t>
      </w:r>
      <w:proofErr w:type="spellEnd"/>
      <w:r w:rsidRPr="002C3C98">
        <w:t xml:space="preserve"> </w:t>
      </w:r>
      <w:proofErr w:type="spellStart"/>
      <w:r w:rsidRPr="002C3C98">
        <w:t>menghimpun</w:t>
      </w:r>
      <w:proofErr w:type="spellEnd"/>
      <w:r w:rsidRPr="002C3C98">
        <w:t xml:space="preserve"> button, text field, dan komponen lainnya.</w:t>
      </w:r>
      <w:r w:rsidR="002C3C98">
        <w:t xml:space="preserve"> Contohnya menghimpun region, tombol log out, dan label “Hi, Evan!”.</w:t>
      </w:r>
    </w:p>
    <w:p w14:paraId="0BACC62C" w14:textId="26F297DC" w:rsidR="00A22E61" w:rsidRDefault="00A22E61" w:rsidP="00A22E61">
      <w:pPr>
        <w:pStyle w:val="ListParagraph"/>
        <w:numPr>
          <w:ilvl w:val="0"/>
          <w:numId w:val="23"/>
        </w:numPr>
        <w:spacing w:line="360" w:lineRule="auto"/>
      </w:pPr>
      <w:proofErr w:type="spellStart"/>
      <w:r>
        <w:t>ToggleGroup</w:t>
      </w:r>
      <w:proofErr w:type="spellEnd"/>
      <w:r>
        <w:t>:</w:t>
      </w:r>
      <w:r w:rsidR="00EC7B68">
        <w:t xml:space="preserve"> </w:t>
      </w:r>
      <w:proofErr w:type="spellStart"/>
      <w:r w:rsidR="00EC7B68">
        <w:t>komponen</w:t>
      </w:r>
      <w:proofErr w:type="spellEnd"/>
      <w:r w:rsidR="00EC7B68">
        <w:t xml:space="preserve"> yang </w:t>
      </w:r>
      <w:proofErr w:type="spellStart"/>
      <w:r w:rsidR="00EC7B68">
        <w:t>berfungsi</w:t>
      </w:r>
      <w:proofErr w:type="spellEnd"/>
      <w:r w:rsidR="00EC7B68">
        <w:t xml:space="preserve"> untuk mengatur kumpulan radio button, sehingga dari beberapa opsi radio button, hanya satu opsi yang dapat dipilih pada saat yang bersamaan.</w:t>
      </w:r>
      <w:r w:rsidR="00E825C7">
        <w:t xml:space="preserve"> Pada proyek ini, ToggleGroup digunakan untuk mengatur kumpulan tipe pembayaran.</w:t>
      </w:r>
    </w:p>
    <w:p w14:paraId="7988AEF4" w14:textId="6DAEAF35" w:rsidR="00A22E61" w:rsidRDefault="00A22E61" w:rsidP="00A22E61">
      <w:pPr>
        <w:pStyle w:val="ListParagraph"/>
        <w:numPr>
          <w:ilvl w:val="0"/>
          <w:numId w:val="23"/>
        </w:numPr>
        <w:spacing w:line="360" w:lineRule="auto"/>
      </w:pPr>
      <w:proofErr w:type="spellStart"/>
      <w:r>
        <w:t>RadioButton</w:t>
      </w:r>
      <w:proofErr w:type="spellEnd"/>
      <w:r>
        <w:t>:</w:t>
      </w:r>
      <w:r w:rsidR="00F566F9">
        <w:t xml:space="preserve"> </w:t>
      </w:r>
      <w:proofErr w:type="spellStart"/>
      <w:r w:rsidR="00F566F9">
        <w:t>terdiri</w:t>
      </w:r>
      <w:proofErr w:type="spellEnd"/>
      <w:r w:rsidR="00F566F9">
        <w:t xml:space="preserve"> </w:t>
      </w:r>
      <w:proofErr w:type="spellStart"/>
      <w:r w:rsidR="00F566F9">
        <w:t>dari</w:t>
      </w:r>
      <w:proofErr w:type="spellEnd"/>
      <w:r w:rsidR="00F566F9">
        <w:t xml:space="preserve"> </w:t>
      </w:r>
      <w:proofErr w:type="spellStart"/>
      <w:r w:rsidR="00F566F9">
        <w:t>beberapa</w:t>
      </w:r>
      <w:proofErr w:type="spellEnd"/>
      <w:r w:rsidR="00F566F9">
        <w:t xml:space="preserve"> opsi berbentuk bulat di mana user hanya dapat memilih salah satu opsi saja.</w:t>
      </w:r>
      <w:r w:rsidR="00E825C7">
        <w:t xml:space="preserve"> Pada proyek ini, RadioButton digunakan untuk menghadirkan pilihan tipe pembayaran Cash, Debit, dan Credit.</w:t>
      </w:r>
    </w:p>
    <w:p w14:paraId="26B8261A" w14:textId="6C0C97E1" w:rsidR="00A22E61" w:rsidRDefault="00A22E61" w:rsidP="00A22E61">
      <w:pPr>
        <w:pStyle w:val="ListParagraph"/>
        <w:numPr>
          <w:ilvl w:val="0"/>
          <w:numId w:val="23"/>
        </w:numPr>
        <w:spacing w:line="360" w:lineRule="auto"/>
      </w:pPr>
      <w:r>
        <w:t xml:space="preserve">Region: </w:t>
      </w:r>
      <w:proofErr w:type="spellStart"/>
      <w:r>
        <w:t>berfungsi</w:t>
      </w:r>
      <w:proofErr w:type="spellEnd"/>
      <w:r>
        <w:t xml:space="preserve"> </w:t>
      </w:r>
      <w:proofErr w:type="spellStart"/>
      <w:r>
        <w:t>untuk</w:t>
      </w:r>
      <w:proofErr w:type="spellEnd"/>
      <w:r>
        <w:t xml:space="preserve"> </w:t>
      </w:r>
      <w:proofErr w:type="spellStart"/>
      <w:r>
        <w:t>mengatur</w:t>
      </w:r>
      <w:proofErr w:type="spellEnd"/>
      <w:r>
        <w:t xml:space="preserve"> letak dan ukuran elemen-elemen user interface.</w:t>
      </w:r>
      <w:r w:rsidR="00D32E58">
        <w:t xml:space="preserve"> Region memberikan space antara tombol Log out dan label “Hi, Evan”.</w:t>
      </w:r>
    </w:p>
    <w:p w14:paraId="019A8C9D" w14:textId="1FB4DF13" w:rsidR="00A22E61" w:rsidRDefault="00A22E61" w:rsidP="00A22E61">
      <w:pPr>
        <w:pStyle w:val="ListParagraph"/>
        <w:numPr>
          <w:ilvl w:val="0"/>
          <w:numId w:val="23"/>
        </w:numPr>
        <w:spacing w:line="360" w:lineRule="auto"/>
      </w:pPr>
      <w:r>
        <w:t xml:space="preserve">Alert: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message kepada user</w:t>
      </w:r>
      <w:r w:rsidR="00FC402B">
        <w:t xml:space="preserve">, seperti error apabila tipe pembayaran tidak dipilih dan juga pesan keberhasilan proses checkout apabila klik tombol Checkout. </w:t>
      </w:r>
    </w:p>
    <w:p w14:paraId="7838CFFB" w14:textId="5491EA53" w:rsidR="00C33C60" w:rsidRPr="004832C7" w:rsidRDefault="00C33C60" w:rsidP="00C33C60">
      <w:pPr>
        <w:pStyle w:val="ListParagraph"/>
        <w:numPr>
          <w:ilvl w:val="0"/>
          <w:numId w:val="23"/>
        </w:numPr>
        <w:spacing w:line="360" w:lineRule="auto"/>
      </w:pPr>
      <w:r w:rsidRPr="004832C7">
        <w:t xml:space="preserve">Stage: </w:t>
      </w:r>
      <w:proofErr w:type="spellStart"/>
      <w:r>
        <w:t>berperan</w:t>
      </w:r>
      <w:proofErr w:type="spellEnd"/>
      <w:r>
        <w:t xml:space="preserve"> </w:t>
      </w:r>
      <w:proofErr w:type="spellStart"/>
      <w:r>
        <w:t>menampung</w:t>
      </w:r>
      <w:proofErr w:type="spellEnd"/>
      <w:r>
        <w:t xml:space="preserve"> scene</w:t>
      </w:r>
      <w:r w:rsidRPr="004832C7">
        <w:t xml:space="preserve"> pada </w:t>
      </w:r>
      <w:r>
        <w:t>halaman Checkout</w:t>
      </w:r>
      <w:r w:rsidRPr="004832C7">
        <w:t>.</w:t>
      </w:r>
    </w:p>
    <w:p w14:paraId="0E626B4A" w14:textId="69F5F06B" w:rsidR="003E66F4" w:rsidRDefault="003E66F4" w:rsidP="005F4180">
      <w:pPr>
        <w:spacing w:line="360" w:lineRule="auto"/>
      </w:pPr>
    </w:p>
    <w:p w14:paraId="4C313950" w14:textId="064CA3EF" w:rsidR="003E66F4" w:rsidRDefault="003E66F4" w:rsidP="003E66F4">
      <w:pPr>
        <w:spacing w:line="360" w:lineRule="auto"/>
        <w:ind w:left="360"/>
      </w:pPr>
      <w:r>
        <w:t>Alur:</w:t>
      </w:r>
    </w:p>
    <w:p w14:paraId="10004AF8" w14:textId="7E091BFE" w:rsidR="003E66F4" w:rsidRDefault="003E66F4" w:rsidP="003E66F4">
      <w:pPr>
        <w:pStyle w:val="ListParagraph"/>
        <w:numPr>
          <w:ilvl w:val="0"/>
          <w:numId w:val="27"/>
        </w:numPr>
        <w:spacing w:line="360" w:lineRule="auto"/>
      </w:pPr>
      <w:r>
        <w:t xml:space="preserve">Pada </w:t>
      </w:r>
      <w:proofErr w:type="spellStart"/>
      <w:r>
        <w:t>halaman</w:t>
      </w:r>
      <w:proofErr w:type="spellEnd"/>
      <w:r>
        <w:t xml:space="preserve"> Checkout, </w:t>
      </w:r>
      <w:proofErr w:type="spellStart"/>
      <w:r>
        <w:t>anda</w:t>
      </w:r>
      <w:proofErr w:type="spellEnd"/>
      <w:r>
        <w:t xml:space="preserve"> dapat memilih salah satu tipe pembayaran</w:t>
      </w:r>
      <w:r w:rsidR="00686879">
        <w:t xml:space="preserve"> serta </w:t>
      </w:r>
      <w:proofErr w:type="spellStart"/>
      <w:r w:rsidR="00686879">
        <w:t>menekan</w:t>
      </w:r>
      <w:proofErr w:type="spellEnd"/>
      <w:r w:rsidR="00686879">
        <w:t xml:space="preserve"> </w:t>
      </w:r>
      <w:proofErr w:type="spellStart"/>
      <w:r w:rsidR="00686879">
        <w:t>tombol</w:t>
      </w:r>
      <w:proofErr w:type="spellEnd"/>
      <w:r w:rsidR="00686879">
        <w:t xml:space="preserve"> Checkout </w:t>
      </w:r>
      <w:proofErr w:type="spellStart"/>
      <w:r w:rsidR="00686879">
        <w:t>untuk</w:t>
      </w:r>
      <w:proofErr w:type="spellEnd"/>
      <w:r w:rsidR="00686879">
        <w:t xml:space="preserve"> </w:t>
      </w:r>
      <w:proofErr w:type="spellStart"/>
      <w:r w:rsidR="00686879">
        <w:t>melakukan</w:t>
      </w:r>
      <w:proofErr w:type="spellEnd"/>
      <w:r w:rsidR="00686879">
        <w:t xml:space="preserve"> </w:t>
      </w:r>
      <w:proofErr w:type="spellStart"/>
      <w:r w:rsidR="00686879">
        <w:t>pembayaran</w:t>
      </w:r>
      <w:proofErr w:type="spellEnd"/>
      <w:r w:rsidR="00686879">
        <w:t>.</w:t>
      </w:r>
    </w:p>
    <w:p w14:paraId="6097A5BA" w14:textId="2109CC54" w:rsidR="00C90C72" w:rsidRDefault="00C90C72" w:rsidP="00C90C72">
      <w:pPr>
        <w:pStyle w:val="ListParagraph"/>
        <w:spacing w:line="360" w:lineRule="auto"/>
        <w:ind w:left="1080"/>
      </w:pPr>
      <w:r>
        <w:rPr>
          <w:noProof/>
        </w:rPr>
        <w:drawing>
          <wp:anchor distT="0" distB="0" distL="114300" distR="114300" simplePos="0" relativeHeight="251658240" behindDoc="0" locked="0" layoutInCell="1" allowOverlap="1" wp14:anchorId="29E6D221" wp14:editId="69970265">
            <wp:simplePos x="0" y="0"/>
            <wp:positionH relativeFrom="column">
              <wp:posOffset>647700</wp:posOffset>
            </wp:positionH>
            <wp:positionV relativeFrom="paragraph">
              <wp:posOffset>129540</wp:posOffset>
            </wp:positionV>
            <wp:extent cx="5097780" cy="2698750"/>
            <wp:effectExtent l="0" t="0" r="7620" b="6350"/>
            <wp:wrapSquare wrapText="bothSides"/>
            <wp:docPr id="1200357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97780"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C5742" w14:textId="5752DD8A" w:rsidR="00686879" w:rsidRDefault="00686879" w:rsidP="00686879">
      <w:pPr>
        <w:spacing w:line="360" w:lineRule="auto"/>
        <w:ind w:left="360"/>
      </w:pPr>
    </w:p>
    <w:p w14:paraId="6EF548E5" w14:textId="51075ED9" w:rsidR="00686879" w:rsidRDefault="00686879" w:rsidP="00686879">
      <w:pPr>
        <w:spacing w:line="360" w:lineRule="auto"/>
        <w:ind w:left="360"/>
      </w:pPr>
    </w:p>
    <w:p w14:paraId="17DD9FA4" w14:textId="295B3DBC" w:rsidR="00686879" w:rsidRDefault="00686879" w:rsidP="00686879">
      <w:pPr>
        <w:pStyle w:val="ListParagraph"/>
        <w:numPr>
          <w:ilvl w:val="0"/>
          <w:numId w:val="27"/>
        </w:numPr>
        <w:spacing w:line="360" w:lineRule="auto"/>
      </w:pPr>
      <w:r>
        <w:lastRenderedPageBreak/>
        <w:t>Setelah menekan tombol Checkout, aplikasi akan menampilkan pop-up message bahwa proses checkout berhasil.</w:t>
      </w:r>
    </w:p>
    <w:p w14:paraId="6E98ED05" w14:textId="0D02BDE5" w:rsidR="00686879" w:rsidRDefault="00686879" w:rsidP="00686879">
      <w:pPr>
        <w:spacing w:line="360" w:lineRule="auto"/>
        <w:ind w:firstLine="360"/>
      </w:pPr>
      <w:r>
        <w:rPr>
          <w:noProof/>
        </w:rPr>
        <w:drawing>
          <wp:anchor distT="0" distB="0" distL="114300" distR="114300" simplePos="0" relativeHeight="251659264" behindDoc="0" locked="0" layoutInCell="1" allowOverlap="1" wp14:anchorId="25F923C5" wp14:editId="44231153">
            <wp:simplePos x="0" y="0"/>
            <wp:positionH relativeFrom="margin">
              <wp:align>center</wp:align>
            </wp:positionH>
            <wp:positionV relativeFrom="paragraph">
              <wp:posOffset>147955</wp:posOffset>
            </wp:positionV>
            <wp:extent cx="4439285" cy="2235835"/>
            <wp:effectExtent l="0" t="0" r="0" b="0"/>
            <wp:wrapSquare wrapText="bothSides"/>
            <wp:docPr id="1004430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9285" cy="2235835"/>
                    </a:xfrm>
                    <a:prstGeom prst="rect">
                      <a:avLst/>
                    </a:prstGeom>
                    <a:noFill/>
                    <a:ln>
                      <a:noFill/>
                    </a:ln>
                  </pic:spPr>
                </pic:pic>
              </a:graphicData>
            </a:graphic>
          </wp:anchor>
        </w:drawing>
      </w:r>
    </w:p>
    <w:p w14:paraId="6E964716" w14:textId="77777777" w:rsidR="00DD7CDF" w:rsidRDefault="00DD7CDF" w:rsidP="00686879">
      <w:pPr>
        <w:spacing w:line="360" w:lineRule="auto"/>
        <w:ind w:firstLine="360"/>
      </w:pPr>
    </w:p>
    <w:p w14:paraId="1E5D3876" w14:textId="77777777" w:rsidR="00C90C72" w:rsidRDefault="00C90C72" w:rsidP="00DD7CDF">
      <w:pPr>
        <w:spacing w:line="360" w:lineRule="auto"/>
        <w:ind w:left="360"/>
      </w:pPr>
    </w:p>
    <w:p w14:paraId="6DDE9E19" w14:textId="77777777" w:rsidR="00C90C72" w:rsidRDefault="00C90C72" w:rsidP="00DD7CDF">
      <w:pPr>
        <w:spacing w:line="360" w:lineRule="auto"/>
        <w:ind w:left="360"/>
      </w:pPr>
    </w:p>
    <w:p w14:paraId="6A2E5356" w14:textId="77777777" w:rsidR="00C90C72" w:rsidRDefault="00C90C72" w:rsidP="00DD7CDF">
      <w:pPr>
        <w:spacing w:line="360" w:lineRule="auto"/>
        <w:ind w:left="360"/>
      </w:pPr>
    </w:p>
    <w:p w14:paraId="48C6B5A1" w14:textId="77777777" w:rsidR="00C90C72" w:rsidRDefault="00C90C72" w:rsidP="00DD7CDF">
      <w:pPr>
        <w:spacing w:line="360" w:lineRule="auto"/>
        <w:ind w:left="360"/>
      </w:pPr>
    </w:p>
    <w:p w14:paraId="59A21C28" w14:textId="77777777" w:rsidR="00C90C72" w:rsidRDefault="00C90C72" w:rsidP="00DD7CDF">
      <w:pPr>
        <w:spacing w:line="360" w:lineRule="auto"/>
        <w:ind w:left="360"/>
      </w:pPr>
    </w:p>
    <w:p w14:paraId="330DFE9F" w14:textId="77777777" w:rsidR="00C90C72" w:rsidRDefault="00C90C72" w:rsidP="00DD7CDF">
      <w:pPr>
        <w:spacing w:line="360" w:lineRule="auto"/>
        <w:ind w:left="360"/>
      </w:pPr>
    </w:p>
    <w:p w14:paraId="5279B137" w14:textId="77777777" w:rsidR="00C90C72" w:rsidRDefault="00C90C72" w:rsidP="00DD7CDF">
      <w:pPr>
        <w:spacing w:line="360" w:lineRule="auto"/>
        <w:ind w:left="360"/>
      </w:pPr>
    </w:p>
    <w:p w14:paraId="3DB4A43A" w14:textId="77777777" w:rsidR="00C90C72" w:rsidRDefault="00C90C72" w:rsidP="00DD7CDF">
      <w:pPr>
        <w:spacing w:line="360" w:lineRule="auto"/>
        <w:ind w:left="360"/>
      </w:pPr>
    </w:p>
    <w:p w14:paraId="1F3CD9AA" w14:textId="219073BB" w:rsidR="00DD7CDF" w:rsidRDefault="00DD7CDF" w:rsidP="00DD7CDF">
      <w:pPr>
        <w:spacing w:line="360" w:lineRule="auto"/>
        <w:ind w:left="360"/>
      </w:pPr>
      <w:proofErr w:type="spellStart"/>
      <w:r>
        <w:t>Kondisi</w:t>
      </w:r>
      <w:proofErr w:type="spellEnd"/>
      <w:r>
        <w:t>:</w:t>
      </w:r>
    </w:p>
    <w:p w14:paraId="7C770108" w14:textId="3C5E73F8" w:rsidR="00DD7CDF" w:rsidRDefault="00DD7CDF" w:rsidP="00DD7CDF">
      <w:pPr>
        <w:pStyle w:val="ListParagraph"/>
        <w:numPr>
          <w:ilvl w:val="0"/>
          <w:numId w:val="25"/>
        </w:numPr>
        <w:spacing w:line="360" w:lineRule="auto"/>
        <w:jc w:val="both"/>
      </w:pPr>
      <w:r>
        <w:t>Apabila tidak ada tipe pembayaran yang dipilih, maka aplikasi akan menampilkan error.</w:t>
      </w:r>
    </w:p>
    <w:p w14:paraId="5739005B" w14:textId="34ED1C44" w:rsidR="00DD7CDF" w:rsidRDefault="00AB0FE0" w:rsidP="00DD7CDF">
      <w:pPr>
        <w:spacing w:line="360" w:lineRule="auto"/>
        <w:ind w:left="360"/>
        <w:jc w:val="both"/>
      </w:pPr>
      <w:r>
        <w:rPr>
          <w:noProof/>
        </w:rPr>
        <w:drawing>
          <wp:inline distT="0" distB="0" distL="0" distR="0" wp14:anchorId="1E780BD3" wp14:editId="5933D7DD">
            <wp:extent cx="6276975" cy="3324225"/>
            <wp:effectExtent l="0" t="0" r="9525" b="9525"/>
            <wp:docPr id="7839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6975" cy="3324225"/>
                    </a:xfrm>
                    <a:prstGeom prst="rect">
                      <a:avLst/>
                    </a:prstGeom>
                    <a:noFill/>
                    <a:ln>
                      <a:noFill/>
                    </a:ln>
                  </pic:spPr>
                </pic:pic>
              </a:graphicData>
            </a:graphic>
          </wp:inline>
        </w:drawing>
      </w:r>
    </w:p>
    <w:p w14:paraId="69D66EBD" w14:textId="77777777" w:rsidR="00DD7CDF" w:rsidRDefault="00DD7CDF" w:rsidP="00DD7CDF">
      <w:pPr>
        <w:spacing w:line="360" w:lineRule="auto"/>
        <w:jc w:val="both"/>
      </w:pPr>
    </w:p>
    <w:p w14:paraId="564AEAD9" w14:textId="77777777" w:rsidR="00DD7CDF" w:rsidRDefault="00DD7CDF" w:rsidP="00DD7CDF">
      <w:pPr>
        <w:spacing w:line="360" w:lineRule="auto"/>
        <w:ind w:left="360"/>
      </w:pPr>
      <w:r>
        <w:t>Database:</w:t>
      </w:r>
    </w:p>
    <w:p w14:paraId="132073C8" w14:textId="7AFFC7B1" w:rsidR="00DD7CDF" w:rsidRDefault="00DD7CDF" w:rsidP="00DD7CDF">
      <w:pPr>
        <w:pStyle w:val="ListParagraph"/>
        <w:numPr>
          <w:ilvl w:val="0"/>
          <w:numId w:val="26"/>
        </w:numPr>
        <w:spacing w:line="360" w:lineRule="auto"/>
      </w:pPr>
      <w:r>
        <w:t xml:space="preserve">Tabel yang digunakan adalah </w:t>
      </w:r>
      <w:r w:rsidR="00E61712">
        <w:t>TransactionHeader</w:t>
      </w:r>
      <w:r w:rsidR="00CF1F66">
        <w:t xml:space="preserve"> dan TransactionDetail</w:t>
      </w:r>
      <w:r>
        <w:t>.</w:t>
      </w:r>
    </w:p>
    <w:p w14:paraId="5F06772D" w14:textId="0F6FDD52" w:rsidR="00DD7CDF" w:rsidRDefault="00DD7CDF" w:rsidP="00DD7CDF">
      <w:pPr>
        <w:pStyle w:val="ListParagraph"/>
        <w:numPr>
          <w:ilvl w:val="0"/>
          <w:numId w:val="26"/>
        </w:numPr>
        <w:spacing w:line="360" w:lineRule="auto"/>
      </w:pPr>
      <w:r>
        <w:t xml:space="preserve">Data yang diinput pada halaman </w:t>
      </w:r>
      <w:r w:rsidR="00E61712">
        <w:t>Checkout</w:t>
      </w:r>
      <w:r>
        <w:t xml:space="preserve"> akan masuk ke dalam tabel </w:t>
      </w:r>
      <w:r w:rsidR="00E61712">
        <w:t>TransactionHeader</w:t>
      </w:r>
      <w:r>
        <w:t>.</w:t>
      </w:r>
      <w:r w:rsidR="006D5D56">
        <w:t xml:space="preserve"> Kemudian, detail transaksi yang berisi JuiceID dan Quantity akan masuk ke dalam tabel TransactionDetail.</w:t>
      </w:r>
      <w:r>
        <w:t xml:space="preserve"> </w:t>
      </w:r>
    </w:p>
    <w:p w14:paraId="3331B045" w14:textId="6E09F321" w:rsidR="00072040" w:rsidRDefault="00C90C72" w:rsidP="003E66F4">
      <w:pPr>
        <w:spacing w:line="360" w:lineRule="auto"/>
      </w:pPr>
      <w:r>
        <w:rPr>
          <w:noProof/>
        </w:rPr>
        <w:lastRenderedPageBreak/>
        <w:drawing>
          <wp:anchor distT="0" distB="0" distL="114300" distR="114300" simplePos="0" relativeHeight="251661312" behindDoc="0" locked="0" layoutInCell="1" allowOverlap="1" wp14:anchorId="160CF2CA" wp14:editId="1F7743F6">
            <wp:simplePos x="0" y="0"/>
            <wp:positionH relativeFrom="margin">
              <wp:align>center</wp:align>
            </wp:positionH>
            <wp:positionV relativeFrom="paragraph">
              <wp:posOffset>6350</wp:posOffset>
            </wp:positionV>
            <wp:extent cx="3893820" cy="3387090"/>
            <wp:effectExtent l="0" t="0" r="0" b="3810"/>
            <wp:wrapSquare wrapText="bothSides"/>
            <wp:docPr id="568367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382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01ED4" w14:textId="77777777" w:rsidR="00C90C72" w:rsidRDefault="00C90C72" w:rsidP="003E66F4">
      <w:pPr>
        <w:spacing w:line="360" w:lineRule="auto"/>
      </w:pPr>
    </w:p>
    <w:p w14:paraId="2B5772DA" w14:textId="77777777" w:rsidR="00C90C72" w:rsidRDefault="00C90C72" w:rsidP="003E66F4">
      <w:pPr>
        <w:spacing w:line="360" w:lineRule="auto"/>
      </w:pPr>
    </w:p>
    <w:p w14:paraId="5E595E45" w14:textId="77777777" w:rsidR="00C90C72" w:rsidRDefault="00C90C72" w:rsidP="003E66F4">
      <w:pPr>
        <w:spacing w:line="360" w:lineRule="auto"/>
      </w:pPr>
    </w:p>
    <w:p w14:paraId="19269C16" w14:textId="77777777" w:rsidR="00C90C72" w:rsidRDefault="00C90C72" w:rsidP="003E66F4">
      <w:pPr>
        <w:spacing w:line="360" w:lineRule="auto"/>
      </w:pPr>
    </w:p>
    <w:p w14:paraId="779D85B9" w14:textId="77777777" w:rsidR="00C90C72" w:rsidRDefault="00C90C72" w:rsidP="003E66F4">
      <w:pPr>
        <w:spacing w:line="360" w:lineRule="auto"/>
      </w:pPr>
    </w:p>
    <w:p w14:paraId="7519B171" w14:textId="77777777" w:rsidR="00C90C72" w:rsidRDefault="00C90C72" w:rsidP="003E66F4">
      <w:pPr>
        <w:spacing w:line="360" w:lineRule="auto"/>
      </w:pPr>
    </w:p>
    <w:p w14:paraId="5B2FFF0D" w14:textId="77777777" w:rsidR="00C90C72" w:rsidRDefault="00C90C72" w:rsidP="003E66F4">
      <w:pPr>
        <w:spacing w:line="360" w:lineRule="auto"/>
      </w:pPr>
    </w:p>
    <w:p w14:paraId="6F7402AA" w14:textId="77777777" w:rsidR="00C90C72" w:rsidRDefault="00C90C72" w:rsidP="003E66F4">
      <w:pPr>
        <w:spacing w:line="360" w:lineRule="auto"/>
      </w:pPr>
    </w:p>
    <w:p w14:paraId="52F37EA6" w14:textId="77777777" w:rsidR="00C90C72" w:rsidRDefault="00C90C72" w:rsidP="003E66F4">
      <w:pPr>
        <w:spacing w:line="360" w:lineRule="auto"/>
      </w:pPr>
    </w:p>
    <w:p w14:paraId="7A152BE9" w14:textId="77777777" w:rsidR="00C90C72" w:rsidRDefault="00C90C72" w:rsidP="003E66F4">
      <w:pPr>
        <w:spacing w:line="360" w:lineRule="auto"/>
      </w:pPr>
    </w:p>
    <w:p w14:paraId="26F74F71" w14:textId="77777777" w:rsidR="00C90C72" w:rsidRDefault="00C90C72" w:rsidP="003E66F4">
      <w:pPr>
        <w:spacing w:line="360" w:lineRule="auto"/>
      </w:pPr>
    </w:p>
    <w:p w14:paraId="7DF75998" w14:textId="77777777" w:rsidR="00C90C72" w:rsidRDefault="00C90C72" w:rsidP="003E66F4">
      <w:pPr>
        <w:spacing w:line="360" w:lineRule="auto"/>
      </w:pPr>
    </w:p>
    <w:p w14:paraId="1185F192" w14:textId="5C67BFC6" w:rsidR="00CF1F66" w:rsidRDefault="00CF1F66" w:rsidP="003E66F4">
      <w:pPr>
        <w:spacing w:line="360" w:lineRule="auto"/>
      </w:pPr>
    </w:p>
    <w:p w14:paraId="0604793C" w14:textId="13350339" w:rsidR="00CF1F66" w:rsidRDefault="00C90C72" w:rsidP="003E66F4">
      <w:pPr>
        <w:spacing w:line="360" w:lineRule="auto"/>
      </w:pPr>
      <w:r>
        <w:rPr>
          <w:noProof/>
        </w:rPr>
        <w:drawing>
          <wp:anchor distT="0" distB="0" distL="114300" distR="114300" simplePos="0" relativeHeight="251662336" behindDoc="0" locked="0" layoutInCell="1" allowOverlap="1" wp14:anchorId="10ADA95D" wp14:editId="7E5FAADD">
            <wp:simplePos x="0" y="0"/>
            <wp:positionH relativeFrom="margin">
              <wp:align>center</wp:align>
            </wp:positionH>
            <wp:positionV relativeFrom="paragraph">
              <wp:posOffset>4445</wp:posOffset>
            </wp:positionV>
            <wp:extent cx="2929179" cy="4673863"/>
            <wp:effectExtent l="0" t="0" r="5080" b="0"/>
            <wp:wrapSquare wrapText="bothSides"/>
            <wp:docPr id="96498454" name="Picture 9649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9179" cy="4673863"/>
                    </a:xfrm>
                    <a:prstGeom prst="rect">
                      <a:avLst/>
                    </a:prstGeom>
                    <a:noFill/>
                    <a:ln>
                      <a:noFill/>
                    </a:ln>
                  </pic:spPr>
                </pic:pic>
              </a:graphicData>
            </a:graphic>
          </wp:anchor>
        </w:drawing>
      </w:r>
    </w:p>
    <w:p w14:paraId="3F31429F" w14:textId="77777777" w:rsidR="00C90C72" w:rsidRDefault="00C90C72" w:rsidP="003E66F4">
      <w:pPr>
        <w:spacing w:line="360" w:lineRule="auto"/>
      </w:pPr>
    </w:p>
    <w:p w14:paraId="2132A023" w14:textId="77777777" w:rsidR="00C90C72" w:rsidRDefault="00C90C72" w:rsidP="003E66F4">
      <w:pPr>
        <w:spacing w:line="360" w:lineRule="auto"/>
      </w:pPr>
    </w:p>
    <w:p w14:paraId="70723946" w14:textId="77777777" w:rsidR="00C90C72" w:rsidRDefault="00C90C72" w:rsidP="003E66F4">
      <w:pPr>
        <w:spacing w:line="360" w:lineRule="auto"/>
      </w:pPr>
    </w:p>
    <w:p w14:paraId="11F9D9E1" w14:textId="77777777" w:rsidR="00C90C72" w:rsidRDefault="00C90C72" w:rsidP="003E66F4">
      <w:pPr>
        <w:spacing w:line="360" w:lineRule="auto"/>
      </w:pPr>
    </w:p>
    <w:p w14:paraId="5B1CCE28" w14:textId="77777777" w:rsidR="00C90C72" w:rsidRDefault="00C90C72" w:rsidP="003E66F4">
      <w:pPr>
        <w:spacing w:line="360" w:lineRule="auto"/>
      </w:pPr>
    </w:p>
    <w:p w14:paraId="3DAB9931" w14:textId="77777777" w:rsidR="00C90C72" w:rsidRDefault="00C90C72" w:rsidP="003E66F4">
      <w:pPr>
        <w:spacing w:line="360" w:lineRule="auto"/>
      </w:pPr>
    </w:p>
    <w:p w14:paraId="32A25C90" w14:textId="77777777" w:rsidR="00C90C72" w:rsidRDefault="00C90C72" w:rsidP="003E66F4">
      <w:pPr>
        <w:spacing w:line="360" w:lineRule="auto"/>
      </w:pPr>
    </w:p>
    <w:p w14:paraId="54BC6DF2" w14:textId="77777777" w:rsidR="00C90C72" w:rsidRDefault="00C90C72" w:rsidP="003E66F4">
      <w:pPr>
        <w:spacing w:line="360" w:lineRule="auto"/>
      </w:pPr>
    </w:p>
    <w:p w14:paraId="3DE219FA" w14:textId="77777777" w:rsidR="00C90C72" w:rsidRDefault="00C90C72" w:rsidP="003E66F4">
      <w:pPr>
        <w:spacing w:line="360" w:lineRule="auto"/>
      </w:pPr>
    </w:p>
    <w:p w14:paraId="1B50F836" w14:textId="77777777" w:rsidR="00C90C72" w:rsidRDefault="00C90C72" w:rsidP="003E66F4">
      <w:pPr>
        <w:spacing w:line="360" w:lineRule="auto"/>
      </w:pPr>
    </w:p>
    <w:p w14:paraId="4B6A8A5F" w14:textId="77777777" w:rsidR="00C90C72" w:rsidRDefault="00C90C72" w:rsidP="003E66F4">
      <w:pPr>
        <w:spacing w:line="360" w:lineRule="auto"/>
      </w:pPr>
    </w:p>
    <w:p w14:paraId="4CFA2F29" w14:textId="77777777" w:rsidR="00C90C72" w:rsidRDefault="00C90C72" w:rsidP="003E66F4">
      <w:pPr>
        <w:spacing w:line="360" w:lineRule="auto"/>
      </w:pPr>
    </w:p>
    <w:p w14:paraId="7A945791" w14:textId="77777777" w:rsidR="00C90C72" w:rsidRDefault="00C90C72" w:rsidP="003E66F4">
      <w:pPr>
        <w:spacing w:line="360" w:lineRule="auto"/>
      </w:pPr>
    </w:p>
    <w:p w14:paraId="496372C3" w14:textId="77777777" w:rsidR="00C90C72" w:rsidRDefault="00C90C72" w:rsidP="003E66F4">
      <w:pPr>
        <w:spacing w:line="360" w:lineRule="auto"/>
      </w:pPr>
    </w:p>
    <w:p w14:paraId="509C0DE8" w14:textId="77777777" w:rsidR="00C90C72" w:rsidRDefault="00C90C72" w:rsidP="003E66F4">
      <w:pPr>
        <w:spacing w:line="360" w:lineRule="auto"/>
      </w:pPr>
    </w:p>
    <w:p w14:paraId="42EACFAA" w14:textId="77777777" w:rsidR="00C90C72" w:rsidRDefault="00C90C72" w:rsidP="003E66F4">
      <w:pPr>
        <w:spacing w:line="360" w:lineRule="auto"/>
      </w:pPr>
    </w:p>
    <w:p w14:paraId="7BD12CEF" w14:textId="77777777" w:rsidR="00C90C72" w:rsidRDefault="00C90C72" w:rsidP="003E66F4">
      <w:pPr>
        <w:spacing w:line="360" w:lineRule="auto"/>
      </w:pPr>
    </w:p>
    <w:p w14:paraId="354AA2E9" w14:textId="77777777" w:rsidR="00C90C72" w:rsidRDefault="00C90C72" w:rsidP="003E66F4">
      <w:pPr>
        <w:spacing w:line="360" w:lineRule="auto"/>
      </w:pPr>
    </w:p>
    <w:p w14:paraId="0A3BA7D8" w14:textId="4E72EF64" w:rsidR="003064D0" w:rsidRDefault="003064D0" w:rsidP="002F11B8">
      <w:pPr>
        <w:pStyle w:val="ListParagraph"/>
        <w:numPr>
          <w:ilvl w:val="0"/>
          <w:numId w:val="20"/>
        </w:numPr>
        <w:spacing w:line="360" w:lineRule="auto"/>
      </w:pPr>
      <w:r>
        <w:lastRenderedPageBreak/>
        <w:t>Halaman Admin View Transaction</w:t>
      </w:r>
    </w:p>
    <w:p w14:paraId="18519975" w14:textId="0D1003E6" w:rsidR="009B2BC3" w:rsidRDefault="00AB0FE0" w:rsidP="009B2BC3">
      <w:pPr>
        <w:spacing w:line="360" w:lineRule="auto"/>
      </w:pPr>
      <w:r>
        <w:rPr>
          <w:noProof/>
        </w:rPr>
        <w:drawing>
          <wp:inline distT="0" distB="0" distL="0" distR="0" wp14:anchorId="0E0A5917" wp14:editId="05A7AFCD">
            <wp:extent cx="6276975" cy="3324225"/>
            <wp:effectExtent l="0" t="0" r="9525" b="9525"/>
            <wp:docPr id="1181583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6975" cy="3324225"/>
                    </a:xfrm>
                    <a:prstGeom prst="rect">
                      <a:avLst/>
                    </a:prstGeom>
                    <a:noFill/>
                    <a:ln>
                      <a:noFill/>
                    </a:ln>
                  </pic:spPr>
                </pic:pic>
              </a:graphicData>
            </a:graphic>
          </wp:inline>
        </w:drawing>
      </w:r>
    </w:p>
    <w:p w14:paraId="0B135889" w14:textId="77777777" w:rsidR="009B2BC3" w:rsidRDefault="009B2BC3" w:rsidP="009B2BC3">
      <w:pPr>
        <w:spacing w:line="360" w:lineRule="auto"/>
      </w:pPr>
    </w:p>
    <w:p w14:paraId="66018784" w14:textId="1111D65E" w:rsidR="00AE639C" w:rsidRDefault="009B2BC3" w:rsidP="00F567CB">
      <w:pPr>
        <w:spacing w:line="360" w:lineRule="auto"/>
        <w:ind w:left="360"/>
      </w:pPr>
      <w:r>
        <w:t>Komponen:</w:t>
      </w:r>
    </w:p>
    <w:p w14:paraId="08650A96" w14:textId="697B53E6" w:rsidR="00EC3704" w:rsidRPr="006B4807" w:rsidRDefault="00EC3704" w:rsidP="00EC3704">
      <w:pPr>
        <w:pStyle w:val="ListParagraph"/>
        <w:numPr>
          <w:ilvl w:val="0"/>
          <w:numId w:val="23"/>
        </w:numPr>
        <w:spacing w:line="360" w:lineRule="auto"/>
      </w:pPr>
      <w:r>
        <w:t xml:space="preserve">Scene: sebuah wadah dari halaman Admin View Transaction itu sendiri. </w:t>
      </w:r>
    </w:p>
    <w:p w14:paraId="411D02FE" w14:textId="47DE065A" w:rsidR="00AE639C" w:rsidRDefault="00AE639C" w:rsidP="00AE639C">
      <w:pPr>
        <w:pStyle w:val="ListParagraph"/>
        <w:numPr>
          <w:ilvl w:val="0"/>
          <w:numId w:val="23"/>
        </w:numPr>
        <w:spacing w:line="360" w:lineRule="auto"/>
      </w:pPr>
      <w:r>
        <w:t>BorderPane: sebuah pane yang mengatur elemen-elemen pada posisi atas, bawah, kiri, kanan, dan juga tengah.</w:t>
      </w:r>
      <w:r w:rsidR="0019621E">
        <w:t xml:space="preserve"> Berguna menempatkan menu bar pada bagian </w:t>
      </w:r>
      <w:proofErr w:type="spellStart"/>
      <w:r w:rsidR="0019621E">
        <w:t>atas</w:t>
      </w:r>
      <w:proofErr w:type="spellEnd"/>
      <w:r w:rsidR="0019621E">
        <w:t xml:space="preserve"> </w:t>
      </w:r>
      <w:proofErr w:type="spellStart"/>
      <w:r w:rsidR="0019621E">
        <w:t>halaman</w:t>
      </w:r>
      <w:proofErr w:type="spellEnd"/>
      <w:r w:rsidR="00C90C72">
        <w:t>, dan</w:t>
      </w:r>
      <w:r w:rsidR="000C6A8F">
        <w:t xml:space="preserve"> </w:t>
      </w:r>
      <w:proofErr w:type="spellStart"/>
      <w:r w:rsidR="000C6A8F">
        <w:t>HBox</w:t>
      </w:r>
      <w:proofErr w:type="spellEnd"/>
      <w:r w:rsidR="000C6A8F">
        <w:t>.</w:t>
      </w:r>
    </w:p>
    <w:p w14:paraId="2ECFA697" w14:textId="0C9C5E7C" w:rsidR="000C6A8F" w:rsidRDefault="000C6A8F" w:rsidP="000C6A8F">
      <w:pPr>
        <w:pStyle w:val="ListParagraph"/>
        <w:numPr>
          <w:ilvl w:val="0"/>
          <w:numId w:val="23"/>
        </w:numPr>
        <w:spacing w:line="360" w:lineRule="auto"/>
      </w:pPr>
      <w:proofErr w:type="spellStart"/>
      <w:r>
        <w:t>HBox</w:t>
      </w:r>
      <w:proofErr w:type="spellEnd"/>
      <w:r>
        <w:t xml:space="preserve">: </w:t>
      </w:r>
      <w:proofErr w:type="spellStart"/>
      <w:r>
        <w:t>berfungsi</w:t>
      </w:r>
      <w:proofErr w:type="spellEnd"/>
      <w:r>
        <w:t xml:space="preserve"> </w:t>
      </w:r>
      <w:proofErr w:type="spellStart"/>
      <w:r>
        <w:t>mengatur</w:t>
      </w:r>
      <w:proofErr w:type="spellEnd"/>
      <w:r>
        <w:t xml:space="preserve"> </w:t>
      </w:r>
      <w:proofErr w:type="spellStart"/>
      <w:r>
        <w:t>letak</w:t>
      </w:r>
      <w:proofErr w:type="spellEnd"/>
      <w:r>
        <w:t xml:space="preserve"> </w:t>
      </w:r>
      <w:proofErr w:type="spellStart"/>
      <w:r>
        <w:t>berbagai</w:t>
      </w:r>
      <w:proofErr w:type="spellEnd"/>
      <w:r>
        <w:t xml:space="preserve"> </w:t>
      </w:r>
      <w:proofErr w:type="spellStart"/>
      <w:r>
        <w:t>elemen</w:t>
      </w:r>
      <w:proofErr w:type="spellEnd"/>
      <w:r>
        <w:t xml:space="preserve"> </w:t>
      </w:r>
      <w:proofErr w:type="spellStart"/>
      <w:r>
        <w:t>secara</w:t>
      </w:r>
      <w:proofErr w:type="spellEnd"/>
      <w:r>
        <w:t xml:space="preserve"> horizontal. </w:t>
      </w:r>
      <w:proofErr w:type="spellStart"/>
      <w:r>
        <w:t>HBox</w:t>
      </w:r>
      <w:proofErr w:type="spellEnd"/>
      <w:r>
        <w:t xml:space="preserve"> pada </w:t>
      </w:r>
      <w:proofErr w:type="spellStart"/>
      <w:r>
        <w:t>halaman</w:t>
      </w:r>
      <w:proofErr w:type="spellEnd"/>
      <w:r>
        <w:t xml:space="preserve"> </w:t>
      </w:r>
      <w:proofErr w:type="spellStart"/>
      <w:r>
        <w:t>ViewTrans</w:t>
      </w:r>
      <w:proofErr w:type="spellEnd"/>
      <w:r>
        <w:t xml:space="preserve">, </w:t>
      </w:r>
      <w:proofErr w:type="spellStart"/>
      <w:r>
        <w:t>HBox</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kedua</w:t>
      </w:r>
      <w:proofErr w:type="spellEnd"/>
      <w:r>
        <w:t xml:space="preserve"> table header dan detail </w:t>
      </w:r>
      <w:proofErr w:type="spellStart"/>
      <w:r>
        <w:t>disertai</w:t>
      </w:r>
      <w:proofErr w:type="spellEnd"/>
      <w:r>
        <w:t xml:space="preserve"> </w:t>
      </w:r>
      <w:proofErr w:type="spellStart"/>
      <w:r>
        <w:t>dengan</w:t>
      </w:r>
      <w:proofErr w:type="spellEnd"/>
      <w:r>
        <w:t xml:space="preserve"> region di </w:t>
      </w:r>
      <w:proofErr w:type="spellStart"/>
      <w:r>
        <w:t>antaranya</w:t>
      </w:r>
      <w:proofErr w:type="spellEnd"/>
      <w:r>
        <w:t>.</w:t>
      </w:r>
    </w:p>
    <w:p w14:paraId="1F6171B5" w14:textId="1112F64E" w:rsidR="00BF53F0" w:rsidRDefault="00BF53F0" w:rsidP="00AE639C">
      <w:pPr>
        <w:pStyle w:val="ListParagraph"/>
        <w:numPr>
          <w:ilvl w:val="0"/>
          <w:numId w:val="23"/>
        </w:numPr>
        <w:spacing w:line="360" w:lineRule="auto"/>
      </w:pPr>
      <w:r>
        <w:t>ScrollPane:</w:t>
      </w:r>
      <w:r w:rsidR="001A3215">
        <w:t xml:space="preserve"> komponen ini memiliki scroll bar baik itu scrollbar horizontal maupun vertical yang berguna untuk menampilkan konten yang terlalu besar pada area</w:t>
      </w:r>
      <w:r w:rsidR="00F60F15">
        <w:t xml:space="preserve"> yang ada</w:t>
      </w:r>
      <w:r w:rsidR="001A3215">
        <w:t>.</w:t>
      </w:r>
      <w:r w:rsidR="00DC0424">
        <w:t xml:space="preserve"> ScrollPane berfungsi untuk melihat banyak informasi data user dengan tipe pembayaran yang digunakan, serta digunakan pada transaksi yang mana, pada tabel transaction header.</w:t>
      </w:r>
    </w:p>
    <w:p w14:paraId="635BDF33" w14:textId="77777777" w:rsidR="00A557AC" w:rsidRDefault="00A557AC" w:rsidP="00A557AC">
      <w:pPr>
        <w:pStyle w:val="ListParagraph"/>
        <w:numPr>
          <w:ilvl w:val="0"/>
          <w:numId w:val="23"/>
        </w:numPr>
        <w:spacing w:line="360" w:lineRule="auto"/>
      </w:pPr>
      <w:r>
        <w:t>MenuBar: terdiri dari beberapa menu yang terletak pada bagian atas window. MenuBar melingkupi semua menu yang ada, dalam hal ini hanya menu Admin’s Dashboard dan Logout.</w:t>
      </w:r>
    </w:p>
    <w:p w14:paraId="568E86C3" w14:textId="77777777" w:rsidR="00A557AC" w:rsidRDefault="00A557AC" w:rsidP="00A557AC">
      <w:pPr>
        <w:pStyle w:val="ListParagraph"/>
        <w:numPr>
          <w:ilvl w:val="0"/>
          <w:numId w:val="23"/>
        </w:numPr>
        <w:spacing w:line="360" w:lineRule="auto"/>
      </w:pPr>
      <w:r>
        <w:t>Menu: terdiri dari beberapa menu item. Contohnya Admin’s Dashboard dan Logout.</w:t>
      </w:r>
    </w:p>
    <w:p w14:paraId="34D4BB83" w14:textId="77777777" w:rsidR="00A557AC" w:rsidRDefault="00A557AC" w:rsidP="00A557AC">
      <w:pPr>
        <w:pStyle w:val="ListParagraph"/>
        <w:numPr>
          <w:ilvl w:val="0"/>
          <w:numId w:val="23"/>
        </w:numPr>
        <w:spacing w:line="360" w:lineRule="auto"/>
      </w:pPr>
      <w:r>
        <w:lastRenderedPageBreak/>
        <w:t>MenuItem: merupakan bagian dari menu. Contohnya pada Admin’s Dashboard terdapat View Transaction dan Manage Products. Sedangkan pada Logout terdapat Logout from Admin.</w:t>
      </w:r>
    </w:p>
    <w:p w14:paraId="2EB2F4AB" w14:textId="544B8E18" w:rsidR="00AE639C" w:rsidRDefault="00AE639C" w:rsidP="00AE639C">
      <w:pPr>
        <w:pStyle w:val="ListParagraph"/>
        <w:numPr>
          <w:ilvl w:val="0"/>
          <w:numId w:val="23"/>
        </w:numPr>
        <w:spacing w:line="360" w:lineRule="auto"/>
      </w:pPr>
      <w:r>
        <w:t>Label: berfungsi untuk menampilkan teks</w:t>
      </w:r>
      <w:r w:rsidR="00BC0D80">
        <w:t>, seperti View Transaction</w:t>
      </w:r>
      <w:r>
        <w:t>.</w:t>
      </w:r>
    </w:p>
    <w:p w14:paraId="0D1967CC" w14:textId="16F8CE95" w:rsidR="00AE639C" w:rsidRDefault="00E5028D" w:rsidP="00AE639C">
      <w:pPr>
        <w:pStyle w:val="ListParagraph"/>
        <w:numPr>
          <w:ilvl w:val="0"/>
          <w:numId w:val="23"/>
        </w:numPr>
        <w:spacing w:line="360" w:lineRule="auto"/>
      </w:pPr>
      <w:r>
        <w:t>TableView:</w:t>
      </w:r>
      <w:r w:rsidR="00630353">
        <w:t xml:space="preserve"> komponen yang berfungsi menampilkan informasi dalam bentuk tabel di mana TableView terdiri dari beberapa TableColumn.</w:t>
      </w:r>
      <w:r w:rsidR="00E2468F">
        <w:t xml:space="preserve"> TableView yang ada di sini adalah tabel transaction header dan tabel transaction detail.</w:t>
      </w:r>
    </w:p>
    <w:p w14:paraId="0D271228" w14:textId="234B4FBD" w:rsidR="00E5028D" w:rsidRDefault="00E5028D" w:rsidP="00AE639C">
      <w:pPr>
        <w:pStyle w:val="ListParagraph"/>
        <w:numPr>
          <w:ilvl w:val="0"/>
          <w:numId w:val="23"/>
        </w:numPr>
        <w:spacing w:line="360" w:lineRule="auto"/>
      </w:pPr>
      <w:r>
        <w:t>TableColumn:</w:t>
      </w:r>
      <w:r w:rsidR="00BA57EF">
        <w:t xml:space="preserve"> merupakan bagian dari TableView dan juga merupakan atribut dalam sebuah tabel.</w:t>
      </w:r>
      <w:r w:rsidR="00E2468F">
        <w:t xml:space="preserve"> TabelColumn contohnya adalah pada tabel transaction header yaitu kolom Transaction ID, Payment Type, dan Username.</w:t>
      </w:r>
    </w:p>
    <w:p w14:paraId="07650B73" w14:textId="31C6137D" w:rsidR="00C33C60" w:rsidRPr="004832C7" w:rsidRDefault="00C33C60" w:rsidP="00C33C60">
      <w:pPr>
        <w:pStyle w:val="ListParagraph"/>
        <w:numPr>
          <w:ilvl w:val="0"/>
          <w:numId w:val="23"/>
        </w:numPr>
        <w:spacing w:line="360" w:lineRule="auto"/>
      </w:pPr>
      <w:r w:rsidRPr="004832C7">
        <w:t xml:space="preserve">Stage: </w:t>
      </w:r>
      <w:r>
        <w:t>berperan menampung scene</w:t>
      </w:r>
      <w:r w:rsidRPr="004832C7">
        <w:t xml:space="preserve"> pada </w:t>
      </w:r>
      <w:r>
        <w:t>halaman Admin View Transaction</w:t>
      </w:r>
      <w:r w:rsidRPr="004832C7">
        <w:t>.</w:t>
      </w:r>
    </w:p>
    <w:p w14:paraId="416860D3" w14:textId="77777777" w:rsidR="009B2BC3" w:rsidRDefault="009B2BC3" w:rsidP="009B2BC3">
      <w:pPr>
        <w:spacing w:line="360" w:lineRule="auto"/>
      </w:pPr>
    </w:p>
    <w:p w14:paraId="5C575D36" w14:textId="77777777" w:rsidR="009B2BC3" w:rsidRDefault="009B2BC3" w:rsidP="009B2BC3">
      <w:pPr>
        <w:spacing w:line="360" w:lineRule="auto"/>
        <w:ind w:left="360"/>
      </w:pPr>
      <w:r>
        <w:t>Alur:</w:t>
      </w:r>
    </w:p>
    <w:p w14:paraId="2E44657B" w14:textId="3D9E41D0" w:rsidR="00211C3C" w:rsidRDefault="00211C3C" w:rsidP="00211C3C">
      <w:pPr>
        <w:pStyle w:val="ListParagraph"/>
        <w:numPr>
          <w:ilvl w:val="0"/>
          <w:numId w:val="30"/>
        </w:numPr>
        <w:spacing w:line="360" w:lineRule="auto"/>
      </w:pPr>
      <w:r>
        <w:t>Jika anda merupakan admin, maka anda dapat melakukan log in terlebih dahulu untuk memasukki halaman Admin View Transaction.</w:t>
      </w:r>
    </w:p>
    <w:p w14:paraId="3A0D66F9" w14:textId="302BAD22" w:rsidR="00723AE7" w:rsidRDefault="00723AE7" w:rsidP="00723AE7">
      <w:pPr>
        <w:spacing w:line="360" w:lineRule="auto"/>
      </w:pPr>
      <w:r>
        <w:rPr>
          <w:noProof/>
        </w:rPr>
        <w:drawing>
          <wp:inline distT="0" distB="0" distL="0" distR="0" wp14:anchorId="169DB311" wp14:editId="3AEB521E">
            <wp:extent cx="6278880" cy="3337560"/>
            <wp:effectExtent l="0" t="0" r="3810" b="5715"/>
            <wp:docPr id="66828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8880" cy="3337560"/>
                    </a:xfrm>
                    <a:prstGeom prst="rect">
                      <a:avLst/>
                    </a:prstGeom>
                    <a:noFill/>
                    <a:ln>
                      <a:noFill/>
                    </a:ln>
                  </pic:spPr>
                </pic:pic>
              </a:graphicData>
            </a:graphic>
          </wp:inline>
        </w:drawing>
      </w:r>
    </w:p>
    <w:p w14:paraId="52709FF6" w14:textId="77777777" w:rsidR="00723AE7" w:rsidRDefault="00723AE7" w:rsidP="00723AE7">
      <w:pPr>
        <w:spacing w:line="360" w:lineRule="auto"/>
      </w:pPr>
    </w:p>
    <w:p w14:paraId="2A525AB6" w14:textId="6CAB9552" w:rsidR="00AE559F" w:rsidRDefault="009B2BC3" w:rsidP="00723AE7">
      <w:pPr>
        <w:pStyle w:val="ListParagraph"/>
        <w:numPr>
          <w:ilvl w:val="0"/>
          <w:numId w:val="24"/>
        </w:numPr>
        <w:spacing w:line="360" w:lineRule="auto"/>
        <w:jc w:val="both"/>
      </w:pPr>
      <w:r w:rsidRPr="00EF7A7E">
        <w:t xml:space="preserve">Pada halaman Admin View Transaction, </w:t>
      </w:r>
      <w:r w:rsidR="00A977E3">
        <w:t>admin</w:t>
      </w:r>
      <w:r w:rsidRPr="00EF7A7E">
        <w:t xml:space="preserve"> dapat mengakses </w:t>
      </w:r>
      <w:r w:rsidR="00EF7A7E">
        <w:t>halaman Manage Product pada MenuBar dan melakukan log out admin</w:t>
      </w:r>
      <w:r w:rsidRPr="00EF7A7E">
        <w:t xml:space="preserve">. </w:t>
      </w:r>
    </w:p>
    <w:p w14:paraId="4A7BFC44" w14:textId="762D5432" w:rsidR="00EF7A7E" w:rsidRDefault="00AB0FE0" w:rsidP="00EF7A7E">
      <w:pPr>
        <w:spacing w:line="360" w:lineRule="auto"/>
        <w:ind w:left="360"/>
        <w:jc w:val="both"/>
      </w:pPr>
      <w:r>
        <w:rPr>
          <w:noProof/>
        </w:rPr>
        <w:lastRenderedPageBreak/>
        <w:drawing>
          <wp:inline distT="0" distB="0" distL="0" distR="0" wp14:anchorId="4CB59096" wp14:editId="60D56916">
            <wp:extent cx="6276975" cy="3324225"/>
            <wp:effectExtent l="0" t="0" r="9525" b="9525"/>
            <wp:docPr id="344796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6975" cy="3324225"/>
                    </a:xfrm>
                    <a:prstGeom prst="rect">
                      <a:avLst/>
                    </a:prstGeom>
                    <a:noFill/>
                    <a:ln>
                      <a:noFill/>
                    </a:ln>
                  </pic:spPr>
                </pic:pic>
              </a:graphicData>
            </a:graphic>
          </wp:inline>
        </w:drawing>
      </w:r>
    </w:p>
    <w:p w14:paraId="2FE5EAA7" w14:textId="52EA57A8" w:rsidR="00EF7A7E" w:rsidRPr="00EF7A7E" w:rsidRDefault="00AB0FE0" w:rsidP="00EF7A7E">
      <w:pPr>
        <w:spacing w:line="360" w:lineRule="auto"/>
        <w:ind w:left="360"/>
        <w:jc w:val="both"/>
      </w:pPr>
      <w:r>
        <w:rPr>
          <w:noProof/>
        </w:rPr>
        <w:drawing>
          <wp:inline distT="0" distB="0" distL="0" distR="0" wp14:anchorId="573FA3B4" wp14:editId="6C534E28">
            <wp:extent cx="6276975" cy="3331845"/>
            <wp:effectExtent l="0" t="0" r="9525" b="1905"/>
            <wp:docPr id="840004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6975" cy="3331845"/>
                    </a:xfrm>
                    <a:prstGeom prst="rect">
                      <a:avLst/>
                    </a:prstGeom>
                    <a:noFill/>
                    <a:ln>
                      <a:noFill/>
                    </a:ln>
                  </pic:spPr>
                </pic:pic>
              </a:graphicData>
            </a:graphic>
          </wp:inline>
        </w:drawing>
      </w:r>
    </w:p>
    <w:p w14:paraId="0AD81C8F" w14:textId="77777777" w:rsidR="000F1883" w:rsidRDefault="000F1883" w:rsidP="00723AE7">
      <w:pPr>
        <w:spacing w:line="360" w:lineRule="auto"/>
      </w:pPr>
    </w:p>
    <w:p w14:paraId="7D586E08" w14:textId="0110507A" w:rsidR="000F1883" w:rsidRDefault="000F1883" w:rsidP="000F1883">
      <w:pPr>
        <w:pStyle w:val="ListParagraph"/>
        <w:numPr>
          <w:ilvl w:val="0"/>
          <w:numId w:val="24"/>
        </w:numPr>
        <w:spacing w:line="360" w:lineRule="auto"/>
        <w:jc w:val="both"/>
      </w:pPr>
      <w:r w:rsidRPr="00EF7A7E">
        <w:t xml:space="preserve">Pada halaman Admin View Transaction, </w:t>
      </w:r>
      <w:r>
        <w:t>admin</w:t>
      </w:r>
      <w:r w:rsidRPr="00EF7A7E">
        <w:t xml:space="preserve"> </w:t>
      </w:r>
      <w:r>
        <w:t>juga dapat melihat detail dari setiap transaksi pada tabel di bawah</w:t>
      </w:r>
      <w:r w:rsidRPr="00EF7A7E">
        <w:t xml:space="preserve">. </w:t>
      </w:r>
      <w:r w:rsidR="00A57E55">
        <w:t>Detail transaksi meliputi TransactionID, JuiceID, JuiceName, dan Quantity.</w:t>
      </w:r>
    </w:p>
    <w:p w14:paraId="67DCFBDF" w14:textId="1ED478A4" w:rsidR="000F1883" w:rsidRDefault="00AB0FE0" w:rsidP="009B2BC3">
      <w:pPr>
        <w:spacing w:line="360" w:lineRule="auto"/>
        <w:ind w:left="360"/>
      </w:pPr>
      <w:r>
        <w:rPr>
          <w:noProof/>
        </w:rPr>
        <w:lastRenderedPageBreak/>
        <w:drawing>
          <wp:inline distT="0" distB="0" distL="0" distR="0" wp14:anchorId="0B30D71F" wp14:editId="0F327C3A">
            <wp:extent cx="6276975" cy="3316605"/>
            <wp:effectExtent l="0" t="0" r="9525" b="0"/>
            <wp:docPr id="31330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6975" cy="3316605"/>
                    </a:xfrm>
                    <a:prstGeom prst="rect">
                      <a:avLst/>
                    </a:prstGeom>
                    <a:noFill/>
                    <a:ln>
                      <a:noFill/>
                    </a:ln>
                  </pic:spPr>
                </pic:pic>
              </a:graphicData>
            </a:graphic>
          </wp:inline>
        </w:drawing>
      </w:r>
    </w:p>
    <w:p w14:paraId="0AC5277D" w14:textId="77777777" w:rsidR="000F1883" w:rsidRDefault="000F1883" w:rsidP="009B2BC3">
      <w:pPr>
        <w:spacing w:line="360" w:lineRule="auto"/>
        <w:ind w:left="360"/>
      </w:pPr>
    </w:p>
    <w:p w14:paraId="72141CEA" w14:textId="0F4BA509" w:rsidR="009B2BC3" w:rsidRDefault="009B2BC3" w:rsidP="009B2BC3">
      <w:pPr>
        <w:spacing w:line="360" w:lineRule="auto"/>
        <w:ind w:left="360"/>
      </w:pPr>
      <w:r>
        <w:t>Kondisi:</w:t>
      </w:r>
    </w:p>
    <w:p w14:paraId="08A622D7" w14:textId="2AF988E6" w:rsidR="009B2BC3" w:rsidRDefault="001A1897" w:rsidP="009B2BC3">
      <w:pPr>
        <w:pStyle w:val="ListParagraph"/>
        <w:numPr>
          <w:ilvl w:val="0"/>
          <w:numId w:val="25"/>
        </w:numPr>
        <w:spacing w:line="360" w:lineRule="auto"/>
        <w:jc w:val="both"/>
      </w:pPr>
      <w:r>
        <w:t>-</w:t>
      </w:r>
    </w:p>
    <w:p w14:paraId="6DBACAFC" w14:textId="77777777" w:rsidR="001A1897" w:rsidRDefault="001A1897" w:rsidP="001A1897">
      <w:pPr>
        <w:spacing w:line="360" w:lineRule="auto"/>
        <w:jc w:val="both"/>
      </w:pPr>
    </w:p>
    <w:p w14:paraId="68933FE2" w14:textId="77777777" w:rsidR="009B2BC3" w:rsidRDefault="009B2BC3" w:rsidP="009B2BC3">
      <w:pPr>
        <w:spacing w:line="360" w:lineRule="auto"/>
        <w:ind w:left="360"/>
      </w:pPr>
      <w:r>
        <w:t>Database:</w:t>
      </w:r>
    </w:p>
    <w:p w14:paraId="7406C0A0" w14:textId="606DF0AE" w:rsidR="009B2BC3" w:rsidRDefault="009B2BC3" w:rsidP="009B2BC3">
      <w:pPr>
        <w:pStyle w:val="ListParagraph"/>
        <w:numPr>
          <w:ilvl w:val="0"/>
          <w:numId w:val="26"/>
        </w:numPr>
        <w:spacing w:line="360" w:lineRule="auto"/>
      </w:pPr>
      <w:r>
        <w:t xml:space="preserve">Tabel yang digunakan adalah </w:t>
      </w:r>
      <w:r w:rsidR="001A1897">
        <w:t>TransactionDetail dan TransactionHeader</w:t>
      </w:r>
      <w:r>
        <w:t>.</w:t>
      </w:r>
    </w:p>
    <w:p w14:paraId="4218C02C" w14:textId="158648D8" w:rsidR="009B2BC3" w:rsidRDefault="009B2BC3" w:rsidP="009B2BC3">
      <w:pPr>
        <w:pStyle w:val="ListParagraph"/>
        <w:numPr>
          <w:ilvl w:val="0"/>
          <w:numId w:val="26"/>
        </w:numPr>
        <w:spacing w:line="360" w:lineRule="auto"/>
      </w:pPr>
      <w:r>
        <w:t xml:space="preserve">Data yang diinput pada halaman </w:t>
      </w:r>
      <w:r w:rsidR="001A1897">
        <w:t>Checkout dan window add new item</w:t>
      </w:r>
      <w:r>
        <w:t xml:space="preserve"> akan masuk ke dalam tabel </w:t>
      </w:r>
      <w:r w:rsidR="001A1897">
        <w:t>TransactionDetail dan TransactionHeader</w:t>
      </w:r>
      <w:r>
        <w:t xml:space="preserve">. </w:t>
      </w:r>
    </w:p>
    <w:p w14:paraId="0A62308C" w14:textId="55AA634C" w:rsidR="009B2BC3" w:rsidRDefault="009B2BC3" w:rsidP="0023457B">
      <w:pPr>
        <w:spacing w:line="360" w:lineRule="auto"/>
        <w:ind w:left="360"/>
      </w:pPr>
    </w:p>
    <w:p w14:paraId="26DDFA1B" w14:textId="77777777" w:rsidR="000C6A8F" w:rsidRDefault="000C6A8F" w:rsidP="0023457B">
      <w:pPr>
        <w:spacing w:line="360" w:lineRule="auto"/>
        <w:ind w:left="360"/>
      </w:pPr>
    </w:p>
    <w:p w14:paraId="5CAC7DCA" w14:textId="77777777" w:rsidR="000C6A8F" w:rsidRDefault="000C6A8F" w:rsidP="0023457B">
      <w:pPr>
        <w:spacing w:line="360" w:lineRule="auto"/>
        <w:ind w:left="360"/>
      </w:pPr>
    </w:p>
    <w:p w14:paraId="3ECBC77C" w14:textId="77777777" w:rsidR="000C6A8F" w:rsidRDefault="000C6A8F" w:rsidP="0023457B">
      <w:pPr>
        <w:spacing w:line="360" w:lineRule="auto"/>
        <w:ind w:left="360"/>
      </w:pPr>
    </w:p>
    <w:p w14:paraId="5659E7D9" w14:textId="77777777" w:rsidR="000C6A8F" w:rsidRDefault="000C6A8F" w:rsidP="0023457B">
      <w:pPr>
        <w:spacing w:line="360" w:lineRule="auto"/>
        <w:ind w:left="360"/>
      </w:pPr>
    </w:p>
    <w:p w14:paraId="3AC5A805" w14:textId="77777777" w:rsidR="000C6A8F" w:rsidRDefault="000C6A8F" w:rsidP="0023457B">
      <w:pPr>
        <w:spacing w:line="360" w:lineRule="auto"/>
        <w:ind w:left="360"/>
      </w:pPr>
    </w:p>
    <w:p w14:paraId="5E16BAED" w14:textId="77777777" w:rsidR="000C6A8F" w:rsidRDefault="000C6A8F" w:rsidP="0023457B">
      <w:pPr>
        <w:spacing w:line="360" w:lineRule="auto"/>
        <w:ind w:left="360"/>
      </w:pPr>
    </w:p>
    <w:p w14:paraId="18B4851A" w14:textId="77777777" w:rsidR="000C6A8F" w:rsidRDefault="000C6A8F" w:rsidP="0023457B">
      <w:pPr>
        <w:spacing w:line="360" w:lineRule="auto"/>
        <w:ind w:left="360"/>
      </w:pPr>
    </w:p>
    <w:p w14:paraId="4E2D8EF9" w14:textId="77777777" w:rsidR="000C6A8F" w:rsidRDefault="000C6A8F" w:rsidP="0023457B">
      <w:pPr>
        <w:spacing w:line="360" w:lineRule="auto"/>
        <w:ind w:left="360"/>
      </w:pPr>
    </w:p>
    <w:p w14:paraId="66E555B9" w14:textId="77777777" w:rsidR="000C6A8F" w:rsidRDefault="000C6A8F" w:rsidP="0023457B">
      <w:pPr>
        <w:spacing w:line="360" w:lineRule="auto"/>
        <w:ind w:left="360"/>
      </w:pPr>
    </w:p>
    <w:p w14:paraId="07E6CE90" w14:textId="77777777" w:rsidR="000C6A8F" w:rsidRDefault="000C6A8F" w:rsidP="0023457B">
      <w:pPr>
        <w:spacing w:line="360" w:lineRule="auto"/>
        <w:ind w:left="360"/>
      </w:pPr>
    </w:p>
    <w:p w14:paraId="5ACF9089" w14:textId="77777777" w:rsidR="000C6A8F" w:rsidRDefault="000C6A8F" w:rsidP="0023457B">
      <w:pPr>
        <w:spacing w:line="360" w:lineRule="auto"/>
        <w:ind w:left="360"/>
      </w:pPr>
    </w:p>
    <w:p w14:paraId="658238E0" w14:textId="1F337231" w:rsidR="000C6A8F" w:rsidRDefault="000C6A8F" w:rsidP="0023457B">
      <w:pPr>
        <w:spacing w:line="360" w:lineRule="auto"/>
        <w:ind w:left="360"/>
      </w:pPr>
      <w:r>
        <w:rPr>
          <w:noProof/>
        </w:rPr>
        <w:lastRenderedPageBreak/>
        <w:drawing>
          <wp:anchor distT="0" distB="0" distL="114300" distR="114300" simplePos="0" relativeHeight="251663360" behindDoc="0" locked="0" layoutInCell="1" allowOverlap="1" wp14:anchorId="4834E118" wp14:editId="13B09204">
            <wp:simplePos x="0" y="0"/>
            <wp:positionH relativeFrom="margin">
              <wp:align>center</wp:align>
            </wp:positionH>
            <wp:positionV relativeFrom="paragraph">
              <wp:posOffset>0</wp:posOffset>
            </wp:positionV>
            <wp:extent cx="4145280" cy="3606800"/>
            <wp:effectExtent l="0" t="0" r="7620" b="0"/>
            <wp:wrapSquare wrapText="bothSides"/>
            <wp:docPr id="1499878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528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3DCA" w14:textId="3A973487" w:rsidR="000C6A8F" w:rsidRDefault="000C6A8F" w:rsidP="0023457B">
      <w:pPr>
        <w:spacing w:line="360" w:lineRule="auto"/>
        <w:ind w:left="360"/>
      </w:pPr>
    </w:p>
    <w:p w14:paraId="6A3803BF" w14:textId="77777777" w:rsidR="000C6A8F" w:rsidRDefault="000C6A8F" w:rsidP="0023457B">
      <w:pPr>
        <w:spacing w:line="360" w:lineRule="auto"/>
        <w:ind w:left="360"/>
      </w:pPr>
    </w:p>
    <w:p w14:paraId="239ECE8B" w14:textId="113BD54C" w:rsidR="000C6A8F" w:rsidRDefault="000C6A8F" w:rsidP="0023457B">
      <w:pPr>
        <w:spacing w:line="360" w:lineRule="auto"/>
        <w:ind w:left="360"/>
      </w:pPr>
    </w:p>
    <w:p w14:paraId="2B9FB723" w14:textId="31DDA5EE" w:rsidR="0023457B" w:rsidRDefault="0023457B" w:rsidP="0023457B">
      <w:pPr>
        <w:spacing w:line="360" w:lineRule="auto"/>
        <w:ind w:left="360"/>
      </w:pPr>
    </w:p>
    <w:p w14:paraId="276AADB1" w14:textId="77777777" w:rsidR="000C6A8F" w:rsidRDefault="000C6A8F" w:rsidP="000C6A8F">
      <w:pPr>
        <w:spacing w:line="360" w:lineRule="auto"/>
        <w:ind w:firstLine="360"/>
      </w:pPr>
    </w:p>
    <w:p w14:paraId="14EA907B" w14:textId="77777777" w:rsidR="000C6A8F" w:rsidRDefault="000C6A8F" w:rsidP="000C6A8F">
      <w:pPr>
        <w:spacing w:line="360" w:lineRule="auto"/>
        <w:ind w:firstLine="360"/>
      </w:pPr>
    </w:p>
    <w:p w14:paraId="1FC37FB8" w14:textId="77777777" w:rsidR="000C6A8F" w:rsidRDefault="000C6A8F" w:rsidP="000C6A8F">
      <w:pPr>
        <w:spacing w:line="360" w:lineRule="auto"/>
        <w:ind w:firstLine="360"/>
      </w:pPr>
    </w:p>
    <w:p w14:paraId="7D6B11E6" w14:textId="77777777" w:rsidR="000C6A8F" w:rsidRDefault="000C6A8F" w:rsidP="000C6A8F">
      <w:pPr>
        <w:spacing w:line="360" w:lineRule="auto"/>
        <w:ind w:firstLine="360"/>
      </w:pPr>
    </w:p>
    <w:p w14:paraId="3C812346" w14:textId="77777777" w:rsidR="000C6A8F" w:rsidRDefault="000C6A8F" w:rsidP="000C6A8F">
      <w:pPr>
        <w:spacing w:line="360" w:lineRule="auto"/>
        <w:ind w:firstLine="360"/>
      </w:pPr>
    </w:p>
    <w:p w14:paraId="5D612E20" w14:textId="77777777" w:rsidR="000C6A8F" w:rsidRDefault="000C6A8F" w:rsidP="000C6A8F">
      <w:pPr>
        <w:spacing w:line="360" w:lineRule="auto"/>
        <w:ind w:firstLine="360"/>
      </w:pPr>
    </w:p>
    <w:p w14:paraId="75B822D1" w14:textId="77777777" w:rsidR="000C6A8F" w:rsidRDefault="000C6A8F" w:rsidP="000C6A8F">
      <w:pPr>
        <w:spacing w:line="360" w:lineRule="auto"/>
        <w:ind w:firstLine="360"/>
      </w:pPr>
    </w:p>
    <w:p w14:paraId="487A9CF6" w14:textId="77777777" w:rsidR="000C6A8F" w:rsidRDefault="000C6A8F" w:rsidP="000C6A8F">
      <w:pPr>
        <w:spacing w:line="360" w:lineRule="auto"/>
        <w:ind w:firstLine="360"/>
      </w:pPr>
    </w:p>
    <w:p w14:paraId="7026B125" w14:textId="17E0EF31" w:rsidR="009B2BC3" w:rsidRDefault="009B2BC3" w:rsidP="000C6A8F">
      <w:pPr>
        <w:spacing w:line="360" w:lineRule="auto"/>
        <w:ind w:firstLine="360"/>
      </w:pPr>
    </w:p>
    <w:p w14:paraId="31C0A1B3" w14:textId="2D3E399D" w:rsidR="000C6A8F" w:rsidRDefault="000C6A8F" w:rsidP="000C6A8F">
      <w:pPr>
        <w:spacing w:line="360" w:lineRule="auto"/>
        <w:ind w:firstLine="360"/>
      </w:pPr>
      <w:r>
        <w:rPr>
          <w:noProof/>
        </w:rPr>
        <w:drawing>
          <wp:anchor distT="0" distB="0" distL="114300" distR="114300" simplePos="0" relativeHeight="251664384" behindDoc="0" locked="0" layoutInCell="1" allowOverlap="1" wp14:anchorId="0B4C5936" wp14:editId="47350AEF">
            <wp:simplePos x="0" y="0"/>
            <wp:positionH relativeFrom="margin">
              <wp:align>center</wp:align>
            </wp:positionH>
            <wp:positionV relativeFrom="paragraph">
              <wp:posOffset>229870</wp:posOffset>
            </wp:positionV>
            <wp:extent cx="2929179" cy="4673863"/>
            <wp:effectExtent l="0" t="0" r="5080" b="0"/>
            <wp:wrapSquare wrapText="bothSides"/>
            <wp:docPr id="1178370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9179" cy="4673863"/>
                    </a:xfrm>
                    <a:prstGeom prst="rect">
                      <a:avLst/>
                    </a:prstGeom>
                    <a:noFill/>
                    <a:ln>
                      <a:noFill/>
                    </a:ln>
                  </pic:spPr>
                </pic:pic>
              </a:graphicData>
            </a:graphic>
          </wp:anchor>
        </w:drawing>
      </w:r>
    </w:p>
    <w:p w14:paraId="4E0BA529" w14:textId="52E4C3F4" w:rsidR="000C6A8F" w:rsidRDefault="000C6A8F" w:rsidP="000C6A8F">
      <w:pPr>
        <w:spacing w:line="360" w:lineRule="auto"/>
        <w:ind w:firstLine="360"/>
      </w:pPr>
    </w:p>
    <w:p w14:paraId="3D6574B8" w14:textId="77777777" w:rsidR="000C6A8F" w:rsidRDefault="000C6A8F" w:rsidP="000C6A8F">
      <w:pPr>
        <w:spacing w:line="360" w:lineRule="auto"/>
        <w:ind w:firstLine="360"/>
      </w:pPr>
    </w:p>
    <w:p w14:paraId="20C2B465" w14:textId="77777777" w:rsidR="000C6A8F" w:rsidRDefault="000C6A8F" w:rsidP="000C6A8F">
      <w:pPr>
        <w:spacing w:line="360" w:lineRule="auto"/>
        <w:ind w:firstLine="360"/>
      </w:pPr>
    </w:p>
    <w:p w14:paraId="5B6C41A2" w14:textId="77777777" w:rsidR="000C6A8F" w:rsidRDefault="000C6A8F" w:rsidP="000C6A8F">
      <w:pPr>
        <w:spacing w:line="360" w:lineRule="auto"/>
        <w:ind w:firstLine="360"/>
      </w:pPr>
    </w:p>
    <w:p w14:paraId="312B9543" w14:textId="77777777" w:rsidR="000C6A8F" w:rsidRDefault="000C6A8F" w:rsidP="000C6A8F">
      <w:pPr>
        <w:spacing w:line="360" w:lineRule="auto"/>
        <w:ind w:firstLine="360"/>
      </w:pPr>
    </w:p>
    <w:p w14:paraId="499E1C98" w14:textId="77777777" w:rsidR="000C6A8F" w:rsidRDefault="000C6A8F" w:rsidP="000C6A8F">
      <w:pPr>
        <w:spacing w:line="360" w:lineRule="auto"/>
        <w:ind w:firstLine="360"/>
      </w:pPr>
    </w:p>
    <w:p w14:paraId="2A77A3FD" w14:textId="77777777" w:rsidR="000C6A8F" w:rsidRDefault="000C6A8F" w:rsidP="000C6A8F">
      <w:pPr>
        <w:spacing w:line="360" w:lineRule="auto"/>
        <w:ind w:firstLine="360"/>
      </w:pPr>
    </w:p>
    <w:p w14:paraId="4ACA4C57" w14:textId="77777777" w:rsidR="000C6A8F" w:rsidRDefault="000C6A8F" w:rsidP="000C6A8F">
      <w:pPr>
        <w:spacing w:line="360" w:lineRule="auto"/>
        <w:ind w:firstLine="360"/>
      </w:pPr>
    </w:p>
    <w:p w14:paraId="121D8A9B" w14:textId="77777777" w:rsidR="000C6A8F" w:rsidRDefault="000C6A8F" w:rsidP="000C6A8F">
      <w:pPr>
        <w:spacing w:line="360" w:lineRule="auto"/>
        <w:ind w:firstLine="360"/>
      </w:pPr>
    </w:p>
    <w:p w14:paraId="4CE08804" w14:textId="77777777" w:rsidR="000C6A8F" w:rsidRDefault="000C6A8F" w:rsidP="000C6A8F">
      <w:pPr>
        <w:spacing w:line="360" w:lineRule="auto"/>
        <w:ind w:firstLine="360"/>
      </w:pPr>
    </w:p>
    <w:p w14:paraId="06BF9DEC" w14:textId="77777777" w:rsidR="000C6A8F" w:rsidRDefault="000C6A8F" w:rsidP="000C6A8F">
      <w:pPr>
        <w:spacing w:line="360" w:lineRule="auto"/>
        <w:ind w:firstLine="360"/>
      </w:pPr>
    </w:p>
    <w:p w14:paraId="045B1C12" w14:textId="36D2B067" w:rsidR="000C6A8F" w:rsidRDefault="000C6A8F" w:rsidP="000C6A8F">
      <w:pPr>
        <w:spacing w:line="360" w:lineRule="auto"/>
        <w:ind w:firstLine="360"/>
      </w:pPr>
    </w:p>
    <w:p w14:paraId="49E21BCF" w14:textId="7DB23084" w:rsidR="000C6A8F" w:rsidRDefault="000C6A8F" w:rsidP="000C6A8F">
      <w:pPr>
        <w:spacing w:line="360" w:lineRule="auto"/>
        <w:ind w:firstLine="360"/>
      </w:pPr>
    </w:p>
    <w:p w14:paraId="1537C8A8" w14:textId="298F412F" w:rsidR="000C6A8F" w:rsidRDefault="000C6A8F" w:rsidP="000C6A8F">
      <w:pPr>
        <w:spacing w:line="360" w:lineRule="auto"/>
        <w:ind w:firstLine="360"/>
      </w:pPr>
    </w:p>
    <w:p w14:paraId="29A1C8DB" w14:textId="70291405" w:rsidR="000C6A8F" w:rsidRDefault="000C6A8F" w:rsidP="000C6A8F">
      <w:pPr>
        <w:spacing w:line="360" w:lineRule="auto"/>
        <w:ind w:firstLine="360"/>
      </w:pPr>
    </w:p>
    <w:p w14:paraId="18B25986" w14:textId="55895E8F" w:rsidR="000C6A8F" w:rsidRDefault="000C6A8F" w:rsidP="000C6A8F">
      <w:pPr>
        <w:spacing w:line="360" w:lineRule="auto"/>
        <w:ind w:firstLine="360"/>
      </w:pPr>
    </w:p>
    <w:p w14:paraId="4EBDE748" w14:textId="2FBE4D8C" w:rsidR="000C6A8F" w:rsidRDefault="000C6A8F" w:rsidP="000C6A8F">
      <w:pPr>
        <w:spacing w:line="360" w:lineRule="auto"/>
        <w:ind w:firstLine="360"/>
      </w:pPr>
    </w:p>
    <w:p w14:paraId="3F6C5BA7" w14:textId="65C1C5CC" w:rsidR="000C6A8F" w:rsidRDefault="000C6A8F" w:rsidP="000C6A8F">
      <w:pPr>
        <w:spacing w:line="360" w:lineRule="auto"/>
        <w:ind w:firstLine="360"/>
      </w:pPr>
    </w:p>
    <w:p w14:paraId="4BC062C6" w14:textId="5779DEE3" w:rsidR="003064D0" w:rsidRDefault="003064D0" w:rsidP="002F11B8">
      <w:pPr>
        <w:pStyle w:val="ListParagraph"/>
        <w:numPr>
          <w:ilvl w:val="0"/>
          <w:numId w:val="20"/>
        </w:numPr>
        <w:spacing w:line="360" w:lineRule="auto"/>
      </w:pPr>
      <w:r>
        <w:lastRenderedPageBreak/>
        <w:t>Halaman Admin Manage Product</w:t>
      </w:r>
    </w:p>
    <w:p w14:paraId="4AB3681B" w14:textId="188E7DC8" w:rsidR="009B77C3" w:rsidRDefault="005F6B55" w:rsidP="009B77C3">
      <w:pPr>
        <w:spacing w:line="360" w:lineRule="auto"/>
        <w:ind w:left="360"/>
      </w:pPr>
      <w:r w:rsidRPr="005F6B55">
        <w:rPr>
          <w:noProof/>
        </w:rPr>
        <w:drawing>
          <wp:inline distT="0" distB="0" distL="0" distR="0" wp14:anchorId="2D7C3162" wp14:editId="573F67A4">
            <wp:extent cx="6280785" cy="3326765"/>
            <wp:effectExtent l="0" t="0" r="5715" b="6985"/>
            <wp:docPr id="21291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67119" name=""/>
                    <pic:cNvPicPr/>
                  </pic:nvPicPr>
                  <pic:blipFill>
                    <a:blip r:embed="rId41"/>
                    <a:stretch>
                      <a:fillRect/>
                    </a:stretch>
                  </pic:blipFill>
                  <pic:spPr>
                    <a:xfrm>
                      <a:off x="0" y="0"/>
                      <a:ext cx="6280785" cy="3326765"/>
                    </a:xfrm>
                    <a:prstGeom prst="rect">
                      <a:avLst/>
                    </a:prstGeom>
                  </pic:spPr>
                </pic:pic>
              </a:graphicData>
            </a:graphic>
          </wp:inline>
        </w:drawing>
      </w:r>
    </w:p>
    <w:p w14:paraId="254D3033" w14:textId="77777777" w:rsidR="009B77C3" w:rsidRDefault="009B77C3" w:rsidP="009B77C3">
      <w:pPr>
        <w:spacing w:line="360" w:lineRule="auto"/>
        <w:ind w:left="360"/>
      </w:pPr>
    </w:p>
    <w:p w14:paraId="4495DC07" w14:textId="3F5F61B3" w:rsidR="001926EF" w:rsidRDefault="009B77C3" w:rsidP="00840621">
      <w:pPr>
        <w:spacing w:line="360" w:lineRule="auto"/>
        <w:ind w:left="360"/>
      </w:pPr>
      <w:r>
        <w:t>Komponen:</w:t>
      </w:r>
    </w:p>
    <w:p w14:paraId="3B4E974D" w14:textId="38D2C4C8" w:rsidR="00EC3704" w:rsidRPr="006B4807" w:rsidRDefault="00EC3704" w:rsidP="00EC3704">
      <w:pPr>
        <w:pStyle w:val="ListParagraph"/>
        <w:numPr>
          <w:ilvl w:val="0"/>
          <w:numId w:val="23"/>
        </w:numPr>
        <w:spacing w:line="360" w:lineRule="auto"/>
      </w:pPr>
      <w:r>
        <w:t xml:space="preserve">Scene: sebuah wadah dari halaman Admin Manage Product itu sendiri. </w:t>
      </w:r>
    </w:p>
    <w:p w14:paraId="4C6AAF0B" w14:textId="0E14E422" w:rsidR="001926EF" w:rsidRDefault="001926EF" w:rsidP="001926EF">
      <w:pPr>
        <w:pStyle w:val="ListParagraph"/>
        <w:numPr>
          <w:ilvl w:val="0"/>
          <w:numId w:val="23"/>
        </w:numPr>
        <w:spacing w:line="360" w:lineRule="auto"/>
      </w:pPr>
      <w:r>
        <w:t>BorderPane: sebuah pane yang mengatur elemen-elemen pada posisi atas, bawah, kiri, kanan, dan juga tengah.</w:t>
      </w:r>
      <w:r w:rsidR="00EA5AFB">
        <w:t xml:space="preserve"> BorderPane di sini menempatkan VBox di tengah.</w:t>
      </w:r>
    </w:p>
    <w:p w14:paraId="33CA0520" w14:textId="6F5E42C3" w:rsidR="001926EF" w:rsidRDefault="001926EF" w:rsidP="001926EF">
      <w:pPr>
        <w:pStyle w:val="ListParagraph"/>
        <w:numPr>
          <w:ilvl w:val="0"/>
          <w:numId w:val="23"/>
        </w:numPr>
        <w:spacing w:line="360" w:lineRule="auto"/>
      </w:pPr>
      <w:r>
        <w:t xml:space="preserve">GridPane: sebuah pane yang mengatur elemen-elemen dalam bentuk baris dan kolom. </w:t>
      </w:r>
      <w:r w:rsidR="0078445E">
        <w:t xml:space="preserve">Contohnya, </w:t>
      </w:r>
      <w:r w:rsidR="00DD78D7">
        <w:t xml:space="preserve">GridPane mengatur posisi </w:t>
      </w:r>
      <w:proofErr w:type="spellStart"/>
      <w:r w:rsidR="00DD78D7">
        <w:t>productID</w:t>
      </w:r>
      <w:proofErr w:type="spellEnd"/>
      <w:r w:rsidR="00DD78D7">
        <w:t xml:space="preserve">, </w:t>
      </w:r>
      <w:proofErr w:type="spellStart"/>
      <w:r w:rsidR="00DD78D7">
        <w:t>productPrice</w:t>
      </w:r>
      <w:proofErr w:type="spellEnd"/>
      <w:r w:rsidR="00DD78D7">
        <w:t xml:space="preserve">, dan </w:t>
      </w:r>
      <w:proofErr w:type="spellStart"/>
      <w:r w:rsidR="00DD78D7">
        <w:t>productName</w:t>
      </w:r>
      <w:proofErr w:type="spellEnd"/>
      <w:r w:rsidR="000C6A8F">
        <w:t xml:space="preserve">, </w:t>
      </w:r>
      <w:proofErr w:type="spellStart"/>
      <w:r w:rsidR="000C6A8F">
        <w:t>serta</w:t>
      </w:r>
      <w:proofErr w:type="spellEnd"/>
      <w:r w:rsidR="000C6A8F">
        <w:t xml:space="preserve"> </w:t>
      </w:r>
      <w:proofErr w:type="spellStart"/>
      <w:r w:rsidR="000C6A8F">
        <w:t>textField</w:t>
      </w:r>
      <w:proofErr w:type="spellEnd"/>
      <w:r w:rsidR="000C6A8F">
        <w:t xml:space="preserve">, </w:t>
      </w:r>
      <w:proofErr w:type="spellStart"/>
      <w:r w:rsidR="000C6A8F">
        <w:t>comboBox</w:t>
      </w:r>
      <w:proofErr w:type="spellEnd"/>
      <w:r w:rsidR="000C6A8F">
        <w:t xml:space="preserve">, dan </w:t>
      </w:r>
      <w:proofErr w:type="spellStart"/>
      <w:r w:rsidR="000C6A8F">
        <w:t>textArea</w:t>
      </w:r>
      <w:proofErr w:type="spellEnd"/>
      <w:r w:rsidR="000C6A8F">
        <w:t xml:space="preserve"> </w:t>
      </w:r>
      <w:proofErr w:type="spellStart"/>
      <w:r w:rsidR="000C6A8F">
        <w:t>disamping</w:t>
      </w:r>
      <w:proofErr w:type="spellEnd"/>
      <w:r w:rsidR="000C6A8F">
        <w:t xml:space="preserve"> setiap </w:t>
      </w:r>
      <w:proofErr w:type="spellStart"/>
      <w:r w:rsidR="000C6A8F">
        <w:t>labelnya</w:t>
      </w:r>
      <w:proofErr w:type="spellEnd"/>
      <w:r w:rsidR="000C6A8F">
        <w:t>.</w:t>
      </w:r>
    </w:p>
    <w:p w14:paraId="41A2E0B2" w14:textId="5E5F3DDA" w:rsidR="001926EF" w:rsidRDefault="001926EF" w:rsidP="001926EF">
      <w:pPr>
        <w:pStyle w:val="ListParagraph"/>
        <w:numPr>
          <w:ilvl w:val="0"/>
          <w:numId w:val="23"/>
        </w:numPr>
        <w:spacing w:line="360" w:lineRule="auto"/>
      </w:pPr>
      <w:r>
        <w:t>VBox: berfungsi mengatur letak berbagai elemen secara vertikal.</w:t>
      </w:r>
      <w:r w:rsidR="00D46CB8">
        <w:t xml:space="preserve"> </w:t>
      </w:r>
      <w:r w:rsidR="000C6A8F">
        <w:t xml:space="preserve">Salah </w:t>
      </w:r>
      <w:proofErr w:type="spellStart"/>
      <w:r w:rsidR="000C6A8F">
        <w:t>satu</w:t>
      </w:r>
      <w:proofErr w:type="spellEnd"/>
      <w:r w:rsidR="000C6A8F">
        <w:t xml:space="preserve"> </w:t>
      </w:r>
      <w:proofErr w:type="spellStart"/>
      <w:r w:rsidR="000C6A8F">
        <w:t>contoh</w:t>
      </w:r>
      <w:proofErr w:type="spellEnd"/>
      <w:r w:rsidR="000C6A8F">
        <w:t xml:space="preserve"> </w:t>
      </w:r>
      <w:proofErr w:type="spellStart"/>
      <w:r w:rsidR="000C6A8F">
        <w:t>penggunaan</w:t>
      </w:r>
      <w:proofErr w:type="spellEnd"/>
      <w:r w:rsidR="000C6A8F">
        <w:t xml:space="preserve"> </w:t>
      </w:r>
      <w:proofErr w:type="spellStart"/>
      <w:r w:rsidR="000C6A8F">
        <w:t>VBox</w:t>
      </w:r>
      <w:proofErr w:type="spellEnd"/>
      <w:r w:rsidR="000C6A8F">
        <w:t xml:space="preserve"> </w:t>
      </w:r>
      <w:proofErr w:type="spellStart"/>
      <w:r w:rsidR="000C6A8F">
        <w:t>disini</w:t>
      </w:r>
      <w:proofErr w:type="spellEnd"/>
      <w:r w:rsidR="000C6A8F">
        <w:t xml:space="preserve"> </w:t>
      </w:r>
      <w:proofErr w:type="spellStart"/>
      <w:r w:rsidR="000C6A8F">
        <w:t>adalah</w:t>
      </w:r>
      <w:proofErr w:type="spellEnd"/>
      <w:r w:rsidR="000C6A8F">
        <w:t xml:space="preserve"> </w:t>
      </w:r>
      <w:proofErr w:type="spellStart"/>
      <w:r w:rsidR="000C6A8F">
        <w:t>untuk</w:t>
      </w:r>
      <w:proofErr w:type="spellEnd"/>
      <w:r w:rsidR="000C6A8F">
        <w:t xml:space="preserve"> </w:t>
      </w:r>
      <w:proofErr w:type="spellStart"/>
      <w:r w:rsidR="000C6A8F">
        <w:t>memposisikan</w:t>
      </w:r>
      <w:proofErr w:type="spellEnd"/>
      <w:r w:rsidR="000C6A8F">
        <w:t xml:space="preserve"> </w:t>
      </w:r>
      <w:proofErr w:type="spellStart"/>
      <w:r w:rsidR="000C6A8F">
        <w:t>ketiga</w:t>
      </w:r>
      <w:proofErr w:type="spellEnd"/>
      <w:r w:rsidR="000C6A8F">
        <w:t xml:space="preserve"> button </w:t>
      </w:r>
      <w:proofErr w:type="spellStart"/>
      <w:r w:rsidR="000C6A8F">
        <w:t>insertJuice</w:t>
      </w:r>
      <w:proofErr w:type="spellEnd"/>
      <w:r w:rsidR="000C6A8F">
        <w:t xml:space="preserve">, </w:t>
      </w:r>
      <w:proofErr w:type="spellStart"/>
      <w:r w:rsidR="000C6A8F">
        <w:t>updatePrice</w:t>
      </w:r>
      <w:proofErr w:type="spellEnd"/>
      <w:r w:rsidR="000C6A8F">
        <w:t xml:space="preserve"> dan </w:t>
      </w:r>
      <w:proofErr w:type="spellStart"/>
      <w:r w:rsidR="000C6A8F">
        <w:t>removeJuice</w:t>
      </w:r>
      <w:proofErr w:type="spellEnd"/>
      <w:r w:rsidR="000C6A8F">
        <w:t xml:space="preserve"> agar </w:t>
      </w:r>
      <w:proofErr w:type="spellStart"/>
      <w:r w:rsidR="000C6A8F">
        <w:t>tersusun</w:t>
      </w:r>
      <w:proofErr w:type="spellEnd"/>
      <w:r w:rsidR="000C6A8F">
        <w:t xml:space="preserve"> vertical.</w:t>
      </w:r>
    </w:p>
    <w:p w14:paraId="02D5080F" w14:textId="3B44C201" w:rsidR="001926EF" w:rsidRDefault="001926EF" w:rsidP="001926EF">
      <w:pPr>
        <w:pStyle w:val="ListParagraph"/>
        <w:numPr>
          <w:ilvl w:val="0"/>
          <w:numId w:val="23"/>
        </w:numPr>
        <w:spacing w:line="360" w:lineRule="auto"/>
      </w:pPr>
      <w:r>
        <w:t>HBox: berfungsi mengatur letak berbagai elemen secara horizontal.</w:t>
      </w:r>
      <w:r w:rsidR="0078445E">
        <w:t xml:space="preserve"> Di sini, HBox berperan menempatkan Table View Juice di tengah dengan diapit oleh dua region di kanan dan kiri. </w:t>
      </w:r>
    </w:p>
    <w:p w14:paraId="0D500DC5" w14:textId="19563F56" w:rsidR="00DB06E1" w:rsidRDefault="00DB06E1" w:rsidP="00DB06E1">
      <w:pPr>
        <w:pStyle w:val="ListParagraph"/>
        <w:numPr>
          <w:ilvl w:val="0"/>
          <w:numId w:val="23"/>
        </w:numPr>
        <w:spacing w:line="360" w:lineRule="auto"/>
      </w:pPr>
      <w:r>
        <w:t>MenuBar: terdiri dari beberapa menu yang terletak pada bagian atas window. MenuBar melingkupi semua menu yang ada, dalam hal ini hanya menu Admin’s Dashboard dan Logout.</w:t>
      </w:r>
    </w:p>
    <w:p w14:paraId="532CF8A3" w14:textId="001C0B26" w:rsidR="00DB06E1" w:rsidRDefault="00DB06E1" w:rsidP="00DB06E1">
      <w:pPr>
        <w:pStyle w:val="ListParagraph"/>
        <w:numPr>
          <w:ilvl w:val="0"/>
          <w:numId w:val="23"/>
        </w:numPr>
        <w:spacing w:line="360" w:lineRule="auto"/>
      </w:pPr>
      <w:r>
        <w:t>Menu: terdiri dari beberapa menu item. Contohnya Admin’s Dashboard dan Logout.</w:t>
      </w:r>
    </w:p>
    <w:p w14:paraId="7F4B5649" w14:textId="5E41150F" w:rsidR="00DB06E1" w:rsidRDefault="00DB06E1" w:rsidP="00DB06E1">
      <w:pPr>
        <w:pStyle w:val="ListParagraph"/>
        <w:numPr>
          <w:ilvl w:val="0"/>
          <w:numId w:val="23"/>
        </w:numPr>
        <w:spacing w:line="360" w:lineRule="auto"/>
      </w:pPr>
      <w:r>
        <w:lastRenderedPageBreak/>
        <w:t>MenuItem: merupakan bagian dari menu. Contohnya pada Admin’s Dashboard terdapat View Transaction dan Manage Products. Sedangkan pada Logout terdapat Logout from Admin.</w:t>
      </w:r>
    </w:p>
    <w:p w14:paraId="179EB93F" w14:textId="4EB7993B" w:rsidR="001926EF" w:rsidRDefault="001926EF" w:rsidP="001926EF">
      <w:pPr>
        <w:pStyle w:val="ListParagraph"/>
        <w:numPr>
          <w:ilvl w:val="0"/>
          <w:numId w:val="23"/>
        </w:numPr>
        <w:spacing w:line="360" w:lineRule="auto"/>
      </w:pPr>
      <w:r>
        <w:t>Label: berfungsi untuk menampilkan teks</w:t>
      </w:r>
      <w:r w:rsidR="00167496">
        <w:t>, seperti Manage Products, Product ID, dan lain-lain.</w:t>
      </w:r>
    </w:p>
    <w:p w14:paraId="3A01DA97" w14:textId="07266AC7" w:rsidR="001926EF" w:rsidRDefault="001926EF" w:rsidP="001926EF">
      <w:pPr>
        <w:pStyle w:val="ListParagraph"/>
        <w:numPr>
          <w:ilvl w:val="0"/>
          <w:numId w:val="23"/>
        </w:numPr>
        <w:spacing w:line="360" w:lineRule="auto"/>
      </w:pPr>
      <w:r>
        <w:t>ComboBox: merupakan komponen yang memungkinkan user untuk memilih satu dari beberapa opsi yang ditampilkan ke bawah.</w:t>
      </w:r>
      <w:r w:rsidR="001A56A1">
        <w:t xml:space="preserve"> ComboBox di sini berfungsi menampilkan Product ID yang terdaftar.</w:t>
      </w:r>
    </w:p>
    <w:p w14:paraId="1D18DEB4" w14:textId="43CD0E17" w:rsidR="001926EF" w:rsidRDefault="001926EF" w:rsidP="001926EF">
      <w:pPr>
        <w:pStyle w:val="ListParagraph"/>
        <w:numPr>
          <w:ilvl w:val="0"/>
          <w:numId w:val="23"/>
        </w:numPr>
        <w:spacing w:line="360" w:lineRule="auto"/>
      </w:pPr>
      <w:r>
        <w:t>TextField: sebuah field yang dapat diisi oleh teks.</w:t>
      </w:r>
      <w:r w:rsidR="00571855">
        <w:t xml:space="preserve"> Digunakan pada Product Name.</w:t>
      </w:r>
    </w:p>
    <w:p w14:paraId="4BAC6D67" w14:textId="456E77C3" w:rsidR="001926EF" w:rsidRDefault="001926EF" w:rsidP="001926EF">
      <w:pPr>
        <w:pStyle w:val="ListParagraph"/>
        <w:numPr>
          <w:ilvl w:val="0"/>
          <w:numId w:val="23"/>
        </w:numPr>
        <w:spacing w:line="360" w:lineRule="auto"/>
      </w:pPr>
      <w:r>
        <w:t>Spinner: merupakan sebuah komponen berbentuk baris yang memungkinkan user untuk memilih sebuah value yang sudah ditentukan. Misalnya, proses insert dan update harga menu jus pada proyek NJuice.</w:t>
      </w:r>
      <w:r w:rsidR="00571855">
        <w:t xml:space="preserve"> </w:t>
      </w:r>
    </w:p>
    <w:p w14:paraId="3596D208" w14:textId="048FDE5F" w:rsidR="001926EF" w:rsidRDefault="001926EF" w:rsidP="00571855">
      <w:pPr>
        <w:pStyle w:val="ListParagraph"/>
        <w:numPr>
          <w:ilvl w:val="0"/>
          <w:numId w:val="23"/>
        </w:numPr>
        <w:spacing w:line="360" w:lineRule="auto"/>
      </w:pPr>
      <w:r>
        <w:t>TextArea: komponen yang berfungsi untuk menampilkan serta dapat diisi oleh teks yang berbaris-baris.</w:t>
      </w:r>
      <w:r w:rsidR="00571855">
        <w:t xml:space="preserve"> Digunakan pada Product Description.</w:t>
      </w:r>
    </w:p>
    <w:p w14:paraId="29CABF79" w14:textId="2F76886E" w:rsidR="001926EF" w:rsidRDefault="001926EF" w:rsidP="001926EF">
      <w:pPr>
        <w:pStyle w:val="ListParagraph"/>
        <w:numPr>
          <w:ilvl w:val="0"/>
          <w:numId w:val="23"/>
        </w:numPr>
        <w:spacing w:line="360" w:lineRule="auto"/>
      </w:pPr>
      <w:r>
        <w:t xml:space="preserve">Button: komponen ini akan menghasilkan tindakan atau aksi pada saat button tersebut diklik. </w:t>
      </w:r>
      <w:r w:rsidR="00571855">
        <w:t>Digunakan untuk membuat tombol Insert, Update, Remove Juice.</w:t>
      </w:r>
    </w:p>
    <w:p w14:paraId="3F3562E1" w14:textId="670ADC14" w:rsidR="001926EF" w:rsidRDefault="001926EF" w:rsidP="001926EF">
      <w:pPr>
        <w:pStyle w:val="ListParagraph"/>
        <w:numPr>
          <w:ilvl w:val="0"/>
          <w:numId w:val="23"/>
        </w:numPr>
        <w:spacing w:line="360" w:lineRule="auto"/>
      </w:pPr>
      <w:r>
        <w:t>TableView: komponen yang berfungsi menampilkan informasi dalam bentuk tabel di mana TableView terdiri dari beberapa TableColumn.</w:t>
      </w:r>
      <w:r w:rsidR="005E6212">
        <w:t xml:space="preserve"> TableView di sini adalah tabel produk jus.</w:t>
      </w:r>
    </w:p>
    <w:p w14:paraId="7E1F2607" w14:textId="2C53882E" w:rsidR="001926EF" w:rsidRDefault="001926EF" w:rsidP="001926EF">
      <w:pPr>
        <w:pStyle w:val="ListParagraph"/>
        <w:numPr>
          <w:ilvl w:val="0"/>
          <w:numId w:val="23"/>
        </w:numPr>
        <w:spacing w:line="360" w:lineRule="auto"/>
      </w:pPr>
      <w:r>
        <w:t>TableColumn: merupakan bagian dari TableView dan juga merupakan atribut dalam sebuah tabel.</w:t>
      </w:r>
      <w:r w:rsidR="005E6212">
        <w:t xml:space="preserve"> TableColumn di sini terdapat Juice ID, Juice Name, Juice Price, dan Juice Description.</w:t>
      </w:r>
    </w:p>
    <w:p w14:paraId="78D7F321" w14:textId="599DCB19" w:rsidR="001926EF" w:rsidRDefault="001926EF" w:rsidP="001926EF">
      <w:pPr>
        <w:pStyle w:val="ListParagraph"/>
        <w:numPr>
          <w:ilvl w:val="0"/>
          <w:numId w:val="23"/>
        </w:numPr>
        <w:spacing w:line="360" w:lineRule="auto"/>
      </w:pPr>
      <w:r>
        <w:t>Region: berfungsi untuk mengatur letak dan ukuran elemen-elemen user interface.</w:t>
      </w:r>
      <w:r w:rsidR="00707E86">
        <w:t xml:space="preserve"> </w:t>
      </w:r>
      <w:r w:rsidR="00D91950">
        <w:t>Pada halaman di atas, Region m</w:t>
      </w:r>
      <w:r w:rsidR="00707E86">
        <w:t>emberikan ruang kosong di kanan dan kiri tabel produk jus.</w:t>
      </w:r>
    </w:p>
    <w:p w14:paraId="0F972CFB" w14:textId="5BCC22FB" w:rsidR="001926EF" w:rsidRDefault="001926EF" w:rsidP="001926EF">
      <w:pPr>
        <w:pStyle w:val="ListParagraph"/>
        <w:numPr>
          <w:ilvl w:val="0"/>
          <w:numId w:val="23"/>
        </w:numPr>
        <w:spacing w:line="360" w:lineRule="auto"/>
      </w:pPr>
      <w:r>
        <w:t>Alert: berfungsi untuk menampilkan message kepada user seperti peringatan, error, dan informasi lainnya.</w:t>
      </w:r>
      <w:r w:rsidR="00707E86">
        <w:t xml:space="preserve"> Memberikan pesan error apabila product name dan product description tidak terisi pada saat insert juice.</w:t>
      </w:r>
    </w:p>
    <w:p w14:paraId="16E666D3" w14:textId="20EF712E" w:rsidR="00C33C60" w:rsidRPr="004832C7" w:rsidRDefault="00C33C60" w:rsidP="00C33C60">
      <w:pPr>
        <w:pStyle w:val="ListParagraph"/>
        <w:numPr>
          <w:ilvl w:val="0"/>
          <w:numId w:val="23"/>
        </w:numPr>
        <w:spacing w:line="360" w:lineRule="auto"/>
      </w:pPr>
      <w:r w:rsidRPr="004832C7">
        <w:t xml:space="preserve">Stage: </w:t>
      </w:r>
      <w:r>
        <w:t>berperan menampung scene</w:t>
      </w:r>
      <w:r w:rsidRPr="004832C7">
        <w:t xml:space="preserve"> pada </w:t>
      </w:r>
      <w:r>
        <w:t>halaman Admin Manage Product</w:t>
      </w:r>
      <w:r w:rsidRPr="004832C7">
        <w:t>.</w:t>
      </w:r>
    </w:p>
    <w:p w14:paraId="2EF05165" w14:textId="77777777" w:rsidR="001926EF" w:rsidRDefault="001926EF" w:rsidP="001926EF">
      <w:pPr>
        <w:spacing w:line="360" w:lineRule="auto"/>
      </w:pPr>
    </w:p>
    <w:p w14:paraId="3C3BBA83" w14:textId="77777777" w:rsidR="005F6B55" w:rsidRDefault="005F6B55" w:rsidP="005F6B55">
      <w:pPr>
        <w:spacing w:line="360" w:lineRule="auto"/>
      </w:pPr>
    </w:p>
    <w:p w14:paraId="16CCDF92" w14:textId="1F04D928" w:rsidR="005F6B55" w:rsidRDefault="005F6B55" w:rsidP="005F6B55">
      <w:pPr>
        <w:spacing w:line="360" w:lineRule="auto"/>
        <w:ind w:left="360"/>
      </w:pPr>
      <w:r>
        <w:t>Alur:</w:t>
      </w:r>
    </w:p>
    <w:p w14:paraId="1209F291" w14:textId="285C8B1E" w:rsidR="005F6B55" w:rsidRDefault="00671BA1" w:rsidP="005F6B55">
      <w:pPr>
        <w:pStyle w:val="ListParagraph"/>
        <w:numPr>
          <w:ilvl w:val="0"/>
          <w:numId w:val="28"/>
        </w:numPr>
        <w:spacing w:line="360" w:lineRule="auto"/>
      </w:pPr>
      <w:r>
        <w:t>Ketika admin ingin menambah menu jus, maka admin dapat mengisi price, product name, dan product description. Lalu, menekan tombol Insert Juice.</w:t>
      </w:r>
    </w:p>
    <w:p w14:paraId="394A5C4D" w14:textId="656837C1" w:rsidR="00671BA1" w:rsidRDefault="00671BA1" w:rsidP="00671BA1">
      <w:pPr>
        <w:spacing w:line="360" w:lineRule="auto"/>
        <w:ind w:left="360"/>
      </w:pPr>
      <w:r w:rsidRPr="00671BA1">
        <w:rPr>
          <w:noProof/>
        </w:rPr>
        <w:lastRenderedPageBreak/>
        <w:drawing>
          <wp:inline distT="0" distB="0" distL="0" distR="0" wp14:anchorId="6A2FD69B" wp14:editId="7C06238A">
            <wp:extent cx="6280785" cy="3333750"/>
            <wp:effectExtent l="0" t="0" r="5715" b="0"/>
            <wp:docPr id="45743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475" name=""/>
                    <pic:cNvPicPr/>
                  </pic:nvPicPr>
                  <pic:blipFill>
                    <a:blip r:embed="rId42"/>
                    <a:stretch>
                      <a:fillRect/>
                    </a:stretch>
                  </pic:blipFill>
                  <pic:spPr>
                    <a:xfrm>
                      <a:off x="0" y="0"/>
                      <a:ext cx="6280785" cy="3333750"/>
                    </a:xfrm>
                    <a:prstGeom prst="rect">
                      <a:avLst/>
                    </a:prstGeom>
                  </pic:spPr>
                </pic:pic>
              </a:graphicData>
            </a:graphic>
          </wp:inline>
        </w:drawing>
      </w:r>
    </w:p>
    <w:p w14:paraId="25F5ABB3" w14:textId="77777777" w:rsidR="001973AE" w:rsidRDefault="001973AE" w:rsidP="00671BA1">
      <w:pPr>
        <w:spacing w:line="360" w:lineRule="auto"/>
        <w:ind w:left="360"/>
      </w:pPr>
    </w:p>
    <w:p w14:paraId="3CD8C62A" w14:textId="77777777" w:rsidR="001973AE" w:rsidRDefault="001973AE" w:rsidP="00E741CA">
      <w:pPr>
        <w:spacing w:line="360" w:lineRule="auto"/>
      </w:pPr>
    </w:p>
    <w:p w14:paraId="4F49C144" w14:textId="53007CFD" w:rsidR="001973AE" w:rsidRDefault="001973AE" w:rsidP="001973AE">
      <w:pPr>
        <w:pStyle w:val="ListParagraph"/>
        <w:numPr>
          <w:ilvl w:val="0"/>
          <w:numId w:val="28"/>
        </w:numPr>
        <w:spacing w:line="360" w:lineRule="auto"/>
      </w:pPr>
      <w:r>
        <w:t>Item dengan ID JU007 sudah ditambahkan ke dalam tabel.</w:t>
      </w:r>
    </w:p>
    <w:p w14:paraId="78740CC9" w14:textId="0060BF7C" w:rsidR="00671BA1" w:rsidRDefault="00671BA1" w:rsidP="00671BA1">
      <w:pPr>
        <w:spacing w:line="360" w:lineRule="auto"/>
        <w:ind w:left="360"/>
      </w:pPr>
      <w:r w:rsidRPr="00671BA1">
        <w:rPr>
          <w:noProof/>
        </w:rPr>
        <w:drawing>
          <wp:inline distT="0" distB="0" distL="0" distR="0" wp14:anchorId="1A9EA468" wp14:editId="1A2FDD8C">
            <wp:extent cx="6280785" cy="3907790"/>
            <wp:effectExtent l="0" t="0" r="5715" b="0"/>
            <wp:docPr id="137150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08984" name=""/>
                    <pic:cNvPicPr/>
                  </pic:nvPicPr>
                  <pic:blipFill>
                    <a:blip r:embed="rId43"/>
                    <a:stretch>
                      <a:fillRect/>
                    </a:stretch>
                  </pic:blipFill>
                  <pic:spPr>
                    <a:xfrm>
                      <a:off x="0" y="0"/>
                      <a:ext cx="6280785" cy="3907790"/>
                    </a:xfrm>
                    <a:prstGeom prst="rect">
                      <a:avLst/>
                    </a:prstGeom>
                  </pic:spPr>
                </pic:pic>
              </a:graphicData>
            </a:graphic>
          </wp:inline>
        </w:drawing>
      </w:r>
    </w:p>
    <w:p w14:paraId="608EEB3F" w14:textId="77777777" w:rsidR="00671BA1" w:rsidRDefault="00671BA1" w:rsidP="00671BA1">
      <w:pPr>
        <w:spacing w:line="360" w:lineRule="auto"/>
        <w:ind w:left="360"/>
      </w:pPr>
    </w:p>
    <w:p w14:paraId="2758E430" w14:textId="6F4063A3" w:rsidR="00671BA1" w:rsidRDefault="00671BA1" w:rsidP="00671BA1">
      <w:pPr>
        <w:pStyle w:val="ListParagraph"/>
        <w:numPr>
          <w:ilvl w:val="0"/>
          <w:numId w:val="28"/>
        </w:numPr>
        <w:spacing w:line="360" w:lineRule="auto"/>
      </w:pPr>
      <w:r>
        <w:lastRenderedPageBreak/>
        <w:t>Ketika admin ingin mengubah informasi menu jus, maka admin dapat memilih productID, serta mengubah price. Lalu, menekan tombol Update Juice.</w:t>
      </w:r>
    </w:p>
    <w:p w14:paraId="74911297" w14:textId="509B4E6F" w:rsidR="00671BA1" w:rsidRDefault="008C500D" w:rsidP="00671BA1">
      <w:pPr>
        <w:spacing w:line="360" w:lineRule="auto"/>
        <w:ind w:left="360"/>
      </w:pPr>
      <w:r w:rsidRPr="008C500D">
        <w:rPr>
          <w:noProof/>
        </w:rPr>
        <w:drawing>
          <wp:inline distT="0" distB="0" distL="0" distR="0" wp14:anchorId="711CCC8A" wp14:editId="58D4FA13">
            <wp:extent cx="6280785" cy="3320415"/>
            <wp:effectExtent l="0" t="0" r="5715" b="0"/>
            <wp:docPr id="33729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99735" name=""/>
                    <pic:cNvPicPr/>
                  </pic:nvPicPr>
                  <pic:blipFill>
                    <a:blip r:embed="rId44"/>
                    <a:stretch>
                      <a:fillRect/>
                    </a:stretch>
                  </pic:blipFill>
                  <pic:spPr>
                    <a:xfrm>
                      <a:off x="0" y="0"/>
                      <a:ext cx="6280785" cy="3320415"/>
                    </a:xfrm>
                    <a:prstGeom prst="rect">
                      <a:avLst/>
                    </a:prstGeom>
                  </pic:spPr>
                </pic:pic>
              </a:graphicData>
            </a:graphic>
          </wp:inline>
        </w:drawing>
      </w:r>
    </w:p>
    <w:p w14:paraId="16AC4B40" w14:textId="77777777" w:rsidR="00C45668" w:rsidRDefault="00C45668" w:rsidP="00671BA1">
      <w:pPr>
        <w:spacing w:line="360" w:lineRule="auto"/>
        <w:ind w:left="360"/>
      </w:pPr>
    </w:p>
    <w:p w14:paraId="398FAE77" w14:textId="77777777" w:rsidR="00C45668" w:rsidRDefault="00C45668" w:rsidP="00E741CA">
      <w:pPr>
        <w:spacing w:line="360" w:lineRule="auto"/>
      </w:pPr>
    </w:p>
    <w:p w14:paraId="1B88A8CC" w14:textId="1C6B9374" w:rsidR="00C45668" w:rsidRDefault="00C45668" w:rsidP="00C45668">
      <w:pPr>
        <w:pStyle w:val="ListParagraph"/>
        <w:numPr>
          <w:ilvl w:val="0"/>
          <w:numId w:val="28"/>
        </w:numPr>
        <w:spacing w:line="360" w:lineRule="auto"/>
      </w:pPr>
      <w:r>
        <w:t>Price pada item dengan ID JU007 sudah diperbaharui menjadi 10055</w:t>
      </w:r>
      <w:r w:rsidR="00D849F0">
        <w:t>, yang awalnya 100</w:t>
      </w:r>
      <w:r w:rsidR="008C500D">
        <w:t>35</w:t>
      </w:r>
      <w:r>
        <w:t>.</w:t>
      </w:r>
    </w:p>
    <w:p w14:paraId="6C62DA2D" w14:textId="291CEC6B" w:rsidR="00671BA1" w:rsidRDefault="00671BA1" w:rsidP="00E741CA">
      <w:pPr>
        <w:spacing w:line="360" w:lineRule="auto"/>
        <w:ind w:left="360"/>
      </w:pPr>
      <w:r w:rsidRPr="00671BA1">
        <w:rPr>
          <w:noProof/>
        </w:rPr>
        <w:drawing>
          <wp:inline distT="0" distB="0" distL="0" distR="0" wp14:anchorId="6E139C81" wp14:editId="57F50EAA">
            <wp:extent cx="6280785" cy="3814445"/>
            <wp:effectExtent l="0" t="0" r="5715" b="0"/>
            <wp:docPr id="4679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01411" name=""/>
                    <pic:cNvPicPr/>
                  </pic:nvPicPr>
                  <pic:blipFill>
                    <a:blip r:embed="rId45"/>
                    <a:stretch>
                      <a:fillRect/>
                    </a:stretch>
                  </pic:blipFill>
                  <pic:spPr>
                    <a:xfrm>
                      <a:off x="0" y="0"/>
                      <a:ext cx="6280785" cy="3814445"/>
                    </a:xfrm>
                    <a:prstGeom prst="rect">
                      <a:avLst/>
                    </a:prstGeom>
                  </pic:spPr>
                </pic:pic>
              </a:graphicData>
            </a:graphic>
          </wp:inline>
        </w:drawing>
      </w:r>
    </w:p>
    <w:p w14:paraId="2C18AB8C" w14:textId="351DC9CA" w:rsidR="00465D92" w:rsidRDefault="00465D92" w:rsidP="00465D92">
      <w:pPr>
        <w:pStyle w:val="ListParagraph"/>
        <w:numPr>
          <w:ilvl w:val="0"/>
          <w:numId w:val="28"/>
        </w:numPr>
        <w:spacing w:line="360" w:lineRule="auto"/>
      </w:pPr>
      <w:r>
        <w:lastRenderedPageBreak/>
        <w:t>Ketika admin ingin menghapus informasi menu jus, maka admin dapat memilih productID. Lalu, menekan tombol Remove Juice.</w:t>
      </w:r>
    </w:p>
    <w:p w14:paraId="0D4E9727" w14:textId="2B70ADB1" w:rsidR="00C45668" w:rsidRDefault="00465D92" w:rsidP="007F1E07">
      <w:pPr>
        <w:spacing w:line="360" w:lineRule="auto"/>
        <w:ind w:left="360"/>
        <w:rPr>
          <w:noProof/>
        </w:rPr>
      </w:pPr>
      <w:r w:rsidRPr="00465D92">
        <w:rPr>
          <w:noProof/>
        </w:rPr>
        <w:drawing>
          <wp:inline distT="0" distB="0" distL="0" distR="0" wp14:anchorId="4CF1FAF0" wp14:editId="66E717B6">
            <wp:extent cx="6280785" cy="3323590"/>
            <wp:effectExtent l="0" t="0" r="5715" b="0"/>
            <wp:docPr id="172119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91435" name=""/>
                    <pic:cNvPicPr/>
                  </pic:nvPicPr>
                  <pic:blipFill>
                    <a:blip r:embed="rId46"/>
                    <a:stretch>
                      <a:fillRect/>
                    </a:stretch>
                  </pic:blipFill>
                  <pic:spPr>
                    <a:xfrm>
                      <a:off x="0" y="0"/>
                      <a:ext cx="6280785" cy="3323590"/>
                    </a:xfrm>
                    <a:prstGeom prst="rect">
                      <a:avLst/>
                    </a:prstGeom>
                  </pic:spPr>
                </pic:pic>
              </a:graphicData>
            </a:graphic>
          </wp:inline>
        </w:drawing>
      </w:r>
      <w:r w:rsidRPr="00465D92">
        <w:rPr>
          <w:noProof/>
        </w:rPr>
        <w:t xml:space="preserve"> </w:t>
      </w:r>
    </w:p>
    <w:p w14:paraId="299E07A1" w14:textId="77777777" w:rsidR="007F1E07" w:rsidRDefault="007F1E07" w:rsidP="007F1E07">
      <w:pPr>
        <w:spacing w:line="360" w:lineRule="auto"/>
        <w:ind w:left="360"/>
        <w:rPr>
          <w:noProof/>
        </w:rPr>
      </w:pPr>
    </w:p>
    <w:p w14:paraId="4F8340BA" w14:textId="7A8DB201" w:rsidR="00C45668" w:rsidRDefault="00C45668" w:rsidP="00C45668">
      <w:pPr>
        <w:pStyle w:val="ListParagraph"/>
        <w:numPr>
          <w:ilvl w:val="0"/>
          <w:numId w:val="28"/>
        </w:numPr>
        <w:spacing w:line="360" w:lineRule="auto"/>
      </w:pPr>
      <w:r>
        <w:t>Item dengan ID JU007 sudah terhapus.</w:t>
      </w:r>
    </w:p>
    <w:p w14:paraId="094C8E71" w14:textId="752CB75C" w:rsidR="00465D92" w:rsidRDefault="00465D92" w:rsidP="00465D92">
      <w:pPr>
        <w:spacing w:line="360" w:lineRule="auto"/>
        <w:ind w:left="360"/>
      </w:pPr>
      <w:r w:rsidRPr="00465D92">
        <w:rPr>
          <w:noProof/>
        </w:rPr>
        <w:drawing>
          <wp:inline distT="0" distB="0" distL="0" distR="0" wp14:anchorId="4D9B336F" wp14:editId="67D7C67D">
            <wp:extent cx="6280785" cy="3896995"/>
            <wp:effectExtent l="0" t="0" r="5715" b="8255"/>
            <wp:docPr id="212214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3396" name=""/>
                    <pic:cNvPicPr/>
                  </pic:nvPicPr>
                  <pic:blipFill>
                    <a:blip r:embed="rId47"/>
                    <a:stretch>
                      <a:fillRect/>
                    </a:stretch>
                  </pic:blipFill>
                  <pic:spPr>
                    <a:xfrm>
                      <a:off x="0" y="0"/>
                      <a:ext cx="6280785" cy="3896995"/>
                    </a:xfrm>
                    <a:prstGeom prst="rect">
                      <a:avLst/>
                    </a:prstGeom>
                  </pic:spPr>
                </pic:pic>
              </a:graphicData>
            </a:graphic>
          </wp:inline>
        </w:drawing>
      </w:r>
    </w:p>
    <w:p w14:paraId="7FE9E566" w14:textId="77777777" w:rsidR="009B77C3" w:rsidRDefault="009B77C3" w:rsidP="009B77C3">
      <w:pPr>
        <w:spacing w:line="360" w:lineRule="auto"/>
        <w:ind w:left="360"/>
      </w:pPr>
    </w:p>
    <w:p w14:paraId="083CA5D9" w14:textId="77777777" w:rsidR="007F1E07" w:rsidRDefault="007F1E07" w:rsidP="007F1E07">
      <w:pPr>
        <w:spacing w:line="360" w:lineRule="auto"/>
        <w:ind w:left="360"/>
      </w:pPr>
      <w:r>
        <w:lastRenderedPageBreak/>
        <w:t>Kondisi:</w:t>
      </w:r>
    </w:p>
    <w:p w14:paraId="19B3256A" w14:textId="39DBF719" w:rsidR="007F1E07" w:rsidRDefault="00F90787" w:rsidP="007F1E07">
      <w:pPr>
        <w:pStyle w:val="ListParagraph"/>
        <w:numPr>
          <w:ilvl w:val="0"/>
          <w:numId w:val="25"/>
        </w:numPr>
        <w:spacing w:line="360" w:lineRule="auto"/>
        <w:jc w:val="both"/>
      </w:pPr>
      <w:r>
        <w:t>Apabila product name dan product description tidak terisi, maka menu</w:t>
      </w:r>
      <w:r w:rsidR="00707E86">
        <w:t xml:space="preserve"> jus</w:t>
      </w:r>
      <w:r>
        <w:t xml:space="preserve"> tidak akan bertambah dan aplikasi akan menampilkan error.</w:t>
      </w:r>
    </w:p>
    <w:p w14:paraId="2DCD576D" w14:textId="6648B12E" w:rsidR="00F90787" w:rsidRDefault="00F90787" w:rsidP="007F1E07">
      <w:pPr>
        <w:pStyle w:val="ListParagraph"/>
        <w:numPr>
          <w:ilvl w:val="0"/>
          <w:numId w:val="25"/>
        </w:numPr>
        <w:spacing w:line="360" w:lineRule="auto"/>
        <w:jc w:val="both"/>
      </w:pPr>
      <w:r>
        <w:t>Apabila productID tidak dipilih, maka menu dengan ID tersebut tidak akan ter-update dan aplikasi akan menampilkan error.</w:t>
      </w:r>
    </w:p>
    <w:p w14:paraId="29400F27" w14:textId="2ED0D852" w:rsidR="00F90787" w:rsidRDefault="00F90787" w:rsidP="00F90787">
      <w:pPr>
        <w:pStyle w:val="ListParagraph"/>
        <w:numPr>
          <w:ilvl w:val="0"/>
          <w:numId w:val="25"/>
        </w:numPr>
        <w:spacing w:line="360" w:lineRule="auto"/>
        <w:jc w:val="both"/>
      </w:pPr>
      <w:r>
        <w:t>Apabila productID tidak dipilih, maka menu dengan ID tersebut tidak akan terhapus dan aplikasi akan menampilkan error.</w:t>
      </w:r>
    </w:p>
    <w:p w14:paraId="41E5FEEE" w14:textId="4CDFA2CF" w:rsidR="00F90787" w:rsidRDefault="00F90787" w:rsidP="00F90787">
      <w:pPr>
        <w:spacing w:line="360" w:lineRule="auto"/>
        <w:ind w:left="360"/>
        <w:jc w:val="both"/>
      </w:pPr>
      <w:r w:rsidRPr="00F90787">
        <w:rPr>
          <w:noProof/>
        </w:rPr>
        <w:drawing>
          <wp:inline distT="0" distB="0" distL="0" distR="0" wp14:anchorId="3A75C614" wp14:editId="4F75C811">
            <wp:extent cx="6280785" cy="3326765"/>
            <wp:effectExtent l="0" t="0" r="5715" b="6985"/>
            <wp:docPr id="163113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30326" name=""/>
                    <pic:cNvPicPr/>
                  </pic:nvPicPr>
                  <pic:blipFill>
                    <a:blip r:embed="rId48"/>
                    <a:stretch>
                      <a:fillRect/>
                    </a:stretch>
                  </pic:blipFill>
                  <pic:spPr>
                    <a:xfrm>
                      <a:off x="0" y="0"/>
                      <a:ext cx="6280785" cy="3326765"/>
                    </a:xfrm>
                    <a:prstGeom prst="rect">
                      <a:avLst/>
                    </a:prstGeom>
                  </pic:spPr>
                </pic:pic>
              </a:graphicData>
            </a:graphic>
          </wp:inline>
        </w:drawing>
      </w:r>
    </w:p>
    <w:p w14:paraId="214DA4E3" w14:textId="77777777" w:rsidR="00B162EF" w:rsidRDefault="00B162EF" w:rsidP="00F90787">
      <w:pPr>
        <w:spacing w:line="360" w:lineRule="auto"/>
        <w:ind w:left="360"/>
        <w:jc w:val="both"/>
      </w:pPr>
    </w:p>
    <w:p w14:paraId="77C05EAF" w14:textId="1A9A42F6" w:rsidR="00B162EF" w:rsidRDefault="00B162EF" w:rsidP="00B162EF">
      <w:pPr>
        <w:pStyle w:val="ListParagraph"/>
        <w:numPr>
          <w:ilvl w:val="0"/>
          <w:numId w:val="25"/>
        </w:numPr>
        <w:spacing w:line="360" w:lineRule="auto"/>
        <w:jc w:val="both"/>
      </w:pPr>
      <w:r>
        <w:t>Apabila pada saat ingin menambah menu jus, product description berisikan length yang kurang dari 10 dan lebih dari 100, maka aplikasi akan menampilkan error.</w:t>
      </w:r>
    </w:p>
    <w:p w14:paraId="41626B6F" w14:textId="695AE7B0" w:rsidR="00B162EF" w:rsidRDefault="00B162EF" w:rsidP="00F90787">
      <w:pPr>
        <w:spacing w:line="360" w:lineRule="auto"/>
        <w:ind w:left="360"/>
        <w:jc w:val="both"/>
      </w:pPr>
      <w:r w:rsidRPr="00B162EF">
        <w:rPr>
          <w:noProof/>
        </w:rPr>
        <w:lastRenderedPageBreak/>
        <w:drawing>
          <wp:inline distT="0" distB="0" distL="0" distR="0" wp14:anchorId="5405360B" wp14:editId="0A32E06A">
            <wp:extent cx="6280785" cy="4850765"/>
            <wp:effectExtent l="0" t="0" r="5715" b="6985"/>
            <wp:docPr id="64944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8413" name=""/>
                    <pic:cNvPicPr/>
                  </pic:nvPicPr>
                  <pic:blipFill>
                    <a:blip r:embed="rId49"/>
                    <a:stretch>
                      <a:fillRect/>
                    </a:stretch>
                  </pic:blipFill>
                  <pic:spPr>
                    <a:xfrm>
                      <a:off x="0" y="0"/>
                      <a:ext cx="6280785" cy="4850765"/>
                    </a:xfrm>
                    <a:prstGeom prst="rect">
                      <a:avLst/>
                    </a:prstGeom>
                  </pic:spPr>
                </pic:pic>
              </a:graphicData>
            </a:graphic>
          </wp:inline>
        </w:drawing>
      </w:r>
      <w:r w:rsidRPr="00B162EF">
        <w:rPr>
          <w:noProof/>
        </w:rPr>
        <w:t xml:space="preserve"> </w:t>
      </w:r>
      <w:r w:rsidRPr="00B162EF">
        <w:rPr>
          <w:noProof/>
        </w:rPr>
        <w:drawing>
          <wp:inline distT="0" distB="0" distL="0" distR="0" wp14:anchorId="5873B428" wp14:editId="5A4B1F06">
            <wp:extent cx="6280785" cy="3320415"/>
            <wp:effectExtent l="0" t="0" r="5715" b="0"/>
            <wp:docPr id="54574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720" name=""/>
                    <pic:cNvPicPr/>
                  </pic:nvPicPr>
                  <pic:blipFill>
                    <a:blip r:embed="rId50"/>
                    <a:stretch>
                      <a:fillRect/>
                    </a:stretch>
                  </pic:blipFill>
                  <pic:spPr>
                    <a:xfrm>
                      <a:off x="0" y="0"/>
                      <a:ext cx="6280785" cy="3320415"/>
                    </a:xfrm>
                    <a:prstGeom prst="rect">
                      <a:avLst/>
                    </a:prstGeom>
                  </pic:spPr>
                </pic:pic>
              </a:graphicData>
            </a:graphic>
          </wp:inline>
        </w:drawing>
      </w:r>
    </w:p>
    <w:p w14:paraId="08AF141A" w14:textId="77777777" w:rsidR="007F1E07" w:rsidRDefault="007F1E07" w:rsidP="007F1E07">
      <w:pPr>
        <w:spacing w:line="360" w:lineRule="auto"/>
        <w:jc w:val="both"/>
      </w:pPr>
    </w:p>
    <w:p w14:paraId="1486F7C4" w14:textId="77777777" w:rsidR="00072040" w:rsidRDefault="00072040" w:rsidP="007F1E07">
      <w:pPr>
        <w:spacing w:line="360" w:lineRule="auto"/>
        <w:jc w:val="both"/>
      </w:pPr>
    </w:p>
    <w:p w14:paraId="3FA2CC96" w14:textId="77777777" w:rsidR="007F1E07" w:rsidRDefault="007F1E07" w:rsidP="007F1E07">
      <w:pPr>
        <w:spacing w:line="360" w:lineRule="auto"/>
        <w:ind w:left="360"/>
      </w:pPr>
      <w:r>
        <w:lastRenderedPageBreak/>
        <w:t>Database:</w:t>
      </w:r>
    </w:p>
    <w:p w14:paraId="638F7799" w14:textId="3FDCB67A" w:rsidR="007F1E07" w:rsidRDefault="007F1E07" w:rsidP="007F1E07">
      <w:pPr>
        <w:pStyle w:val="ListParagraph"/>
        <w:numPr>
          <w:ilvl w:val="0"/>
          <w:numId w:val="26"/>
        </w:numPr>
        <w:spacing w:line="360" w:lineRule="auto"/>
      </w:pPr>
      <w:r>
        <w:t xml:space="preserve">Tabel yang digunakan adalah </w:t>
      </w:r>
      <w:r w:rsidR="00B54089">
        <w:t>MsJuice</w:t>
      </w:r>
      <w:r>
        <w:t>.</w:t>
      </w:r>
    </w:p>
    <w:p w14:paraId="11EC1202" w14:textId="7F0ADD73" w:rsidR="007F1E07" w:rsidRDefault="007F1E07" w:rsidP="007F1E07">
      <w:pPr>
        <w:pStyle w:val="ListParagraph"/>
        <w:numPr>
          <w:ilvl w:val="0"/>
          <w:numId w:val="26"/>
        </w:numPr>
        <w:spacing w:line="360" w:lineRule="auto"/>
      </w:pPr>
      <w:r>
        <w:t xml:space="preserve">Data yang diinput pada halaman </w:t>
      </w:r>
      <w:r w:rsidR="00B54089">
        <w:t>Admin Manage Product</w:t>
      </w:r>
      <w:r>
        <w:t xml:space="preserve"> akan masuk ke dalam tabel </w:t>
      </w:r>
      <w:r w:rsidR="00B54089">
        <w:t>MsJuice</w:t>
      </w:r>
      <w:r>
        <w:t xml:space="preserve">. </w:t>
      </w:r>
    </w:p>
    <w:p w14:paraId="08500AC3" w14:textId="3F256131" w:rsidR="007F1E07" w:rsidRPr="00682E72" w:rsidRDefault="00072040" w:rsidP="009B77C3">
      <w:pPr>
        <w:spacing w:line="360" w:lineRule="auto"/>
        <w:ind w:left="360"/>
      </w:pPr>
      <w:r w:rsidRPr="00072040">
        <w:rPr>
          <w:noProof/>
        </w:rPr>
        <w:drawing>
          <wp:inline distT="0" distB="0" distL="0" distR="0" wp14:anchorId="180E741D" wp14:editId="7D03C843">
            <wp:extent cx="6280785" cy="1322070"/>
            <wp:effectExtent l="0" t="0" r="5715" b="0"/>
            <wp:docPr id="138195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53493" name=""/>
                    <pic:cNvPicPr/>
                  </pic:nvPicPr>
                  <pic:blipFill>
                    <a:blip r:embed="rId51"/>
                    <a:stretch>
                      <a:fillRect/>
                    </a:stretch>
                  </pic:blipFill>
                  <pic:spPr>
                    <a:xfrm>
                      <a:off x="0" y="0"/>
                      <a:ext cx="6280785" cy="1322070"/>
                    </a:xfrm>
                    <a:prstGeom prst="rect">
                      <a:avLst/>
                    </a:prstGeom>
                  </pic:spPr>
                </pic:pic>
              </a:graphicData>
            </a:graphic>
          </wp:inline>
        </w:drawing>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75490262" w14:textId="6CAAAB06" w:rsidR="00B90C3D" w:rsidRDefault="00000000" w:rsidP="00D43382">
      <w:pPr>
        <w:pStyle w:val="ListParagraph"/>
        <w:numPr>
          <w:ilvl w:val="0"/>
          <w:numId w:val="21"/>
        </w:numPr>
        <w:spacing w:line="360" w:lineRule="auto"/>
      </w:pPr>
      <w:hyperlink r:id="rId52" w:history="1">
        <w:r w:rsidR="00B90C3D" w:rsidRPr="00ED07D0">
          <w:rPr>
            <w:rStyle w:val="Hyperlink"/>
          </w:rPr>
          <w:t>https://www.w3schools.com/java/</w:t>
        </w:r>
      </w:hyperlink>
    </w:p>
    <w:p w14:paraId="7803ACEB" w14:textId="27E8B410" w:rsidR="005F57DF" w:rsidRDefault="00000000" w:rsidP="00C42681">
      <w:pPr>
        <w:pStyle w:val="ListParagraph"/>
        <w:numPr>
          <w:ilvl w:val="0"/>
          <w:numId w:val="29"/>
        </w:numPr>
        <w:spacing w:line="360" w:lineRule="auto"/>
      </w:pPr>
      <w:hyperlink r:id="rId53" w:history="1">
        <w:r w:rsidR="00C42681" w:rsidRPr="003C25E9">
          <w:rPr>
            <w:rStyle w:val="Hyperlink"/>
          </w:rPr>
          <w:t>https://docs.oracle.com/javase/tutorial/tutorialLearningPaths.html</w:t>
        </w:r>
      </w:hyperlink>
      <w:r w:rsidR="00C42681">
        <w:t xml:space="preserve"> </w:t>
      </w:r>
    </w:p>
    <w:p w14:paraId="6A975381" w14:textId="32BA8C37" w:rsidR="008E372E" w:rsidRPr="00682E72" w:rsidRDefault="00000000" w:rsidP="00C42681">
      <w:pPr>
        <w:pStyle w:val="ListParagraph"/>
        <w:numPr>
          <w:ilvl w:val="0"/>
          <w:numId w:val="29"/>
        </w:numPr>
        <w:spacing w:line="360" w:lineRule="auto"/>
      </w:pPr>
      <w:hyperlink r:id="rId54" w:history="1">
        <w:r w:rsidR="008E372E" w:rsidRPr="003C25E9">
          <w:rPr>
            <w:rStyle w:val="Hyperlink"/>
          </w:rPr>
          <w:t>https://openjfx.io/javadoc/19/javafx.controls/module-summary.html</w:t>
        </w:r>
      </w:hyperlink>
      <w:r w:rsidR="008E372E">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772937A7" w:rsidR="002F5E84" w:rsidRDefault="00A81038" w:rsidP="00A60661">
      <w:pPr>
        <w:pStyle w:val="ListParagraph"/>
        <w:numPr>
          <w:ilvl w:val="0"/>
          <w:numId w:val="22"/>
        </w:numPr>
        <w:spacing w:line="360" w:lineRule="auto"/>
      </w:pPr>
      <w:r>
        <w:t>&lt;</w:t>
      </w:r>
      <w:r w:rsidR="00917F50" w:rsidRPr="00917F50">
        <w:t>2602055136</w:t>
      </w:r>
      <w:r>
        <w:t>&gt; – &lt;</w:t>
      </w:r>
      <w:r w:rsidR="00917F50">
        <w:t>WINSEN</w:t>
      </w:r>
      <w:r>
        <w:t>&gt;</w:t>
      </w:r>
    </w:p>
    <w:p w14:paraId="4DC65843" w14:textId="38CB71E1" w:rsidR="002F5E84" w:rsidRDefault="002F5E84" w:rsidP="00A60661">
      <w:pPr>
        <w:pStyle w:val="ListParagraph"/>
        <w:numPr>
          <w:ilvl w:val="0"/>
          <w:numId w:val="22"/>
        </w:numPr>
        <w:spacing w:line="360" w:lineRule="auto"/>
      </w:pPr>
      <w:r>
        <w:t>&lt;</w:t>
      </w:r>
      <w:r w:rsidR="00917F50" w:rsidRPr="00917F50">
        <w:t>2602056183</w:t>
      </w:r>
      <w:r>
        <w:t>&gt; – &lt;</w:t>
      </w:r>
      <w:r w:rsidR="00917F50">
        <w:t>RAVEN DERRICK BEE</w:t>
      </w:r>
      <w:r>
        <w:t>&gt;</w:t>
      </w:r>
    </w:p>
    <w:p w14:paraId="040070FD" w14:textId="585AA0CC" w:rsidR="002F5E84" w:rsidRDefault="002F5E84" w:rsidP="00A60661">
      <w:pPr>
        <w:pStyle w:val="ListParagraph"/>
        <w:numPr>
          <w:ilvl w:val="0"/>
          <w:numId w:val="22"/>
        </w:numPr>
        <w:spacing w:line="360" w:lineRule="auto"/>
      </w:pPr>
      <w:r>
        <w:t>&lt;</w:t>
      </w:r>
      <w:r w:rsidR="00917F50" w:rsidRPr="00917F50">
        <w:t>2602061366</w:t>
      </w:r>
      <w:r>
        <w:t>&gt; – &lt;</w:t>
      </w:r>
      <w:r w:rsidR="00917F50">
        <w:t>EVANGELO WINCENT</w:t>
      </w:r>
      <w:r>
        <w:t>&gt;</w:t>
      </w:r>
    </w:p>
    <w:p w14:paraId="4BB5B5E4" w14:textId="76580BB4" w:rsidR="00D43382" w:rsidRPr="00682E72" w:rsidRDefault="002F5E84" w:rsidP="00D43382">
      <w:pPr>
        <w:pStyle w:val="ListParagraph"/>
        <w:numPr>
          <w:ilvl w:val="0"/>
          <w:numId w:val="22"/>
        </w:numPr>
        <w:spacing w:line="360" w:lineRule="auto"/>
      </w:pPr>
      <w:r>
        <w:t>&lt;</w:t>
      </w:r>
      <w:r w:rsidR="00917F50">
        <w:t>2602057091</w:t>
      </w:r>
      <w:r>
        <w:t>&gt; – &lt;</w:t>
      </w:r>
      <w:r w:rsidR="00917F50">
        <w:t>SAMUEL MATTHEW MASMAN</w:t>
      </w:r>
      <w:r>
        <w:t>&gt;</w:t>
      </w:r>
    </w:p>
    <w:sectPr w:rsidR="00D43382" w:rsidRPr="00682E72" w:rsidSect="00DF2179">
      <w:headerReference w:type="default" r:id="rId55"/>
      <w:footerReference w:type="default" r:id="rId56"/>
      <w:headerReference w:type="first" r:id="rId57"/>
      <w:footerReference w:type="first" r:id="rId58"/>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52BA5" w14:textId="77777777" w:rsidR="00EA0A0D" w:rsidRDefault="00EA0A0D" w:rsidP="00273E4A">
      <w:r>
        <w:separator/>
      </w:r>
    </w:p>
  </w:endnote>
  <w:endnote w:type="continuationSeparator" w:id="0">
    <w:p w14:paraId="1DB02D3C" w14:textId="77777777" w:rsidR="00EA0A0D" w:rsidRDefault="00EA0A0D"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7B562" w14:textId="77777777" w:rsidR="00EA0A0D" w:rsidRDefault="00EA0A0D" w:rsidP="00273E4A">
      <w:r>
        <w:separator/>
      </w:r>
    </w:p>
  </w:footnote>
  <w:footnote w:type="continuationSeparator" w:id="0">
    <w:p w14:paraId="35B62A7C" w14:textId="77777777" w:rsidR="00EA0A0D" w:rsidRDefault="00EA0A0D"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0462E4"/>
    <w:multiLevelType w:val="hybridMultilevel"/>
    <w:tmpl w:val="2012CE3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B6A2EFE"/>
    <w:multiLevelType w:val="hybridMultilevel"/>
    <w:tmpl w:val="01FC972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7810E31"/>
    <w:multiLevelType w:val="hybridMultilevel"/>
    <w:tmpl w:val="4E9ABF0C"/>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3E0D3BAD"/>
    <w:multiLevelType w:val="hybridMultilevel"/>
    <w:tmpl w:val="3340AB4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D3C020D"/>
    <w:multiLevelType w:val="hybridMultilevel"/>
    <w:tmpl w:val="0730386C"/>
    <w:lvl w:ilvl="0" w:tplc="38090009">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5F9F131B"/>
    <w:multiLevelType w:val="hybridMultilevel"/>
    <w:tmpl w:val="66E6E30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22" w15:restartNumberingAfterBreak="0">
    <w:nsid w:val="670B4C4E"/>
    <w:multiLevelType w:val="hybridMultilevel"/>
    <w:tmpl w:val="2EBA003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7027553E"/>
    <w:multiLevelType w:val="hybridMultilevel"/>
    <w:tmpl w:val="D078176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7CF63198"/>
    <w:multiLevelType w:val="hybridMultilevel"/>
    <w:tmpl w:val="844CD10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49455716">
    <w:abstractNumId w:val="2"/>
  </w:num>
  <w:num w:numId="2" w16cid:durableId="700859640">
    <w:abstractNumId w:val="12"/>
  </w:num>
  <w:num w:numId="3" w16cid:durableId="1477143253">
    <w:abstractNumId w:val="17"/>
  </w:num>
  <w:num w:numId="4" w16cid:durableId="365524174">
    <w:abstractNumId w:val="13"/>
  </w:num>
  <w:num w:numId="5" w16cid:durableId="818232807">
    <w:abstractNumId w:val="25"/>
  </w:num>
  <w:num w:numId="6" w16cid:durableId="1021666336">
    <w:abstractNumId w:val="16"/>
  </w:num>
  <w:num w:numId="7" w16cid:durableId="936905857">
    <w:abstractNumId w:val="26"/>
  </w:num>
  <w:num w:numId="8" w16cid:durableId="1016274596">
    <w:abstractNumId w:val="0"/>
  </w:num>
  <w:num w:numId="9" w16cid:durableId="1831289634">
    <w:abstractNumId w:val="5"/>
  </w:num>
  <w:num w:numId="10" w16cid:durableId="101672904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21"/>
  </w:num>
  <w:num w:numId="14" w16cid:durableId="846210765">
    <w:abstractNumId w:val="7"/>
  </w:num>
  <w:num w:numId="15" w16cid:durableId="896401814">
    <w:abstractNumId w:val="4"/>
  </w:num>
  <w:num w:numId="16" w16cid:durableId="1473523500">
    <w:abstractNumId w:val="24"/>
  </w:num>
  <w:num w:numId="17" w16cid:durableId="410392399">
    <w:abstractNumId w:val="1"/>
  </w:num>
  <w:num w:numId="18" w16cid:durableId="974529396">
    <w:abstractNumId w:val="20"/>
  </w:num>
  <w:num w:numId="19" w16cid:durableId="2079478833">
    <w:abstractNumId w:val="6"/>
  </w:num>
  <w:num w:numId="20" w16cid:durableId="1228417263">
    <w:abstractNumId w:val="23"/>
  </w:num>
  <w:num w:numId="21" w16cid:durableId="1464230971">
    <w:abstractNumId w:val="10"/>
  </w:num>
  <w:num w:numId="22" w16cid:durableId="261691893">
    <w:abstractNumId w:val="9"/>
  </w:num>
  <w:num w:numId="23" w16cid:durableId="1414861930">
    <w:abstractNumId w:val="19"/>
  </w:num>
  <w:num w:numId="24" w16cid:durableId="2115713067">
    <w:abstractNumId w:val="3"/>
  </w:num>
  <w:num w:numId="25" w16cid:durableId="479424788">
    <w:abstractNumId w:val="18"/>
  </w:num>
  <w:num w:numId="26" w16cid:durableId="991248839">
    <w:abstractNumId w:val="14"/>
  </w:num>
  <w:num w:numId="27" w16cid:durableId="83691122">
    <w:abstractNumId w:val="22"/>
  </w:num>
  <w:num w:numId="28" w16cid:durableId="1411124174">
    <w:abstractNumId w:val="28"/>
  </w:num>
  <w:num w:numId="29" w16cid:durableId="1261716695">
    <w:abstractNumId w:val="15"/>
  </w:num>
  <w:num w:numId="30" w16cid:durableId="19447998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2CA1"/>
    <w:rsid w:val="00015DE3"/>
    <w:rsid w:val="0002068D"/>
    <w:rsid w:val="00020F10"/>
    <w:rsid w:val="00030F53"/>
    <w:rsid w:val="00036FAD"/>
    <w:rsid w:val="00051154"/>
    <w:rsid w:val="00054DF7"/>
    <w:rsid w:val="00062166"/>
    <w:rsid w:val="000705EA"/>
    <w:rsid w:val="00072040"/>
    <w:rsid w:val="0007274D"/>
    <w:rsid w:val="00072DE7"/>
    <w:rsid w:val="000732DF"/>
    <w:rsid w:val="00075299"/>
    <w:rsid w:val="0007583F"/>
    <w:rsid w:val="000779BD"/>
    <w:rsid w:val="000844DB"/>
    <w:rsid w:val="000854F2"/>
    <w:rsid w:val="00086589"/>
    <w:rsid w:val="000871FB"/>
    <w:rsid w:val="000927A0"/>
    <w:rsid w:val="000936BC"/>
    <w:rsid w:val="00096E2D"/>
    <w:rsid w:val="000A09AC"/>
    <w:rsid w:val="000A0C90"/>
    <w:rsid w:val="000A23D8"/>
    <w:rsid w:val="000A3F41"/>
    <w:rsid w:val="000A7F20"/>
    <w:rsid w:val="000B5058"/>
    <w:rsid w:val="000B69D0"/>
    <w:rsid w:val="000B7F39"/>
    <w:rsid w:val="000C3015"/>
    <w:rsid w:val="000C3483"/>
    <w:rsid w:val="000C6A8F"/>
    <w:rsid w:val="000E04CB"/>
    <w:rsid w:val="000E4571"/>
    <w:rsid w:val="000F057A"/>
    <w:rsid w:val="000F1262"/>
    <w:rsid w:val="000F1883"/>
    <w:rsid w:val="000F1EBF"/>
    <w:rsid w:val="000F3EB6"/>
    <w:rsid w:val="000F6B14"/>
    <w:rsid w:val="000F7CFC"/>
    <w:rsid w:val="000F7FC6"/>
    <w:rsid w:val="001059A1"/>
    <w:rsid w:val="0011255C"/>
    <w:rsid w:val="001128D4"/>
    <w:rsid w:val="00117203"/>
    <w:rsid w:val="00122BC2"/>
    <w:rsid w:val="0012587E"/>
    <w:rsid w:val="00126822"/>
    <w:rsid w:val="00131DAA"/>
    <w:rsid w:val="0013556F"/>
    <w:rsid w:val="00136316"/>
    <w:rsid w:val="00141764"/>
    <w:rsid w:val="00145C2E"/>
    <w:rsid w:val="00150E94"/>
    <w:rsid w:val="00151847"/>
    <w:rsid w:val="001528F1"/>
    <w:rsid w:val="0015698F"/>
    <w:rsid w:val="001606EB"/>
    <w:rsid w:val="00162051"/>
    <w:rsid w:val="00164A40"/>
    <w:rsid w:val="00167496"/>
    <w:rsid w:val="0018267A"/>
    <w:rsid w:val="00183F26"/>
    <w:rsid w:val="00184BD8"/>
    <w:rsid w:val="00185EC6"/>
    <w:rsid w:val="001926EF"/>
    <w:rsid w:val="00195493"/>
    <w:rsid w:val="001955A6"/>
    <w:rsid w:val="0019621E"/>
    <w:rsid w:val="001973AE"/>
    <w:rsid w:val="001977CD"/>
    <w:rsid w:val="001A12E2"/>
    <w:rsid w:val="001A1897"/>
    <w:rsid w:val="001A300E"/>
    <w:rsid w:val="001A3215"/>
    <w:rsid w:val="001A56A1"/>
    <w:rsid w:val="001B1583"/>
    <w:rsid w:val="001B3A2E"/>
    <w:rsid w:val="001B70B3"/>
    <w:rsid w:val="001D339D"/>
    <w:rsid w:val="001D4810"/>
    <w:rsid w:val="001E07CD"/>
    <w:rsid w:val="001E4042"/>
    <w:rsid w:val="001E637E"/>
    <w:rsid w:val="001E7ABE"/>
    <w:rsid w:val="001F0084"/>
    <w:rsid w:val="001F045F"/>
    <w:rsid w:val="001F0925"/>
    <w:rsid w:val="001F1EEB"/>
    <w:rsid w:val="001F2E40"/>
    <w:rsid w:val="001F64B6"/>
    <w:rsid w:val="00202414"/>
    <w:rsid w:val="00204C2A"/>
    <w:rsid w:val="00211C3C"/>
    <w:rsid w:val="00213FF7"/>
    <w:rsid w:val="00220E2F"/>
    <w:rsid w:val="00224780"/>
    <w:rsid w:val="00227331"/>
    <w:rsid w:val="0023457B"/>
    <w:rsid w:val="00235C36"/>
    <w:rsid w:val="002376FA"/>
    <w:rsid w:val="002416CB"/>
    <w:rsid w:val="00255AB6"/>
    <w:rsid w:val="002616BD"/>
    <w:rsid w:val="00262BB7"/>
    <w:rsid w:val="00262F3C"/>
    <w:rsid w:val="002663F9"/>
    <w:rsid w:val="00271651"/>
    <w:rsid w:val="00271DA0"/>
    <w:rsid w:val="00272EAA"/>
    <w:rsid w:val="00273E4A"/>
    <w:rsid w:val="00277AB5"/>
    <w:rsid w:val="00281615"/>
    <w:rsid w:val="00281799"/>
    <w:rsid w:val="00283D86"/>
    <w:rsid w:val="002841B3"/>
    <w:rsid w:val="00284BE8"/>
    <w:rsid w:val="002943C8"/>
    <w:rsid w:val="002956DC"/>
    <w:rsid w:val="00296DA6"/>
    <w:rsid w:val="002A07C0"/>
    <w:rsid w:val="002A138B"/>
    <w:rsid w:val="002A187A"/>
    <w:rsid w:val="002A3F69"/>
    <w:rsid w:val="002A66E0"/>
    <w:rsid w:val="002B00F2"/>
    <w:rsid w:val="002B7CDD"/>
    <w:rsid w:val="002B7F07"/>
    <w:rsid w:val="002C0D4B"/>
    <w:rsid w:val="002C19A7"/>
    <w:rsid w:val="002C3AC5"/>
    <w:rsid w:val="002C3C98"/>
    <w:rsid w:val="002C4BAA"/>
    <w:rsid w:val="002C7FC0"/>
    <w:rsid w:val="002D1472"/>
    <w:rsid w:val="002D3EE0"/>
    <w:rsid w:val="002D443A"/>
    <w:rsid w:val="002D7F31"/>
    <w:rsid w:val="002E3324"/>
    <w:rsid w:val="002E5B8F"/>
    <w:rsid w:val="002F11B8"/>
    <w:rsid w:val="002F1647"/>
    <w:rsid w:val="002F2AD5"/>
    <w:rsid w:val="002F5E84"/>
    <w:rsid w:val="003002A2"/>
    <w:rsid w:val="00305136"/>
    <w:rsid w:val="003054E4"/>
    <w:rsid w:val="003064D0"/>
    <w:rsid w:val="003143E7"/>
    <w:rsid w:val="00320C87"/>
    <w:rsid w:val="00321362"/>
    <w:rsid w:val="003221A8"/>
    <w:rsid w:val="00323347"/>
    <w:rsid w:val="00332F14"/>
    <w:rsid w:val="003357F1"/>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0F40"/>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66F4"/>
    <w:rsid w:val="003E75E6"/>
    <w:rsid w:val="003F139E"/>
    <w:rsid w:val="003F34E7"/>
    <w:rsid w:val="003F71D2"/>
    <w:rsid w:val="00400989"/>
    <w:rsid w:val="00401195"/>
    <w:rsid w:val="004074A1"/>
    <w:rsid w:val="00417BD6"/>
    <w:rsid w:val="00420AFF"/>
    <w:rsid w:val="00422134"/>
    <w:rsid w:val="00430D54"/>
    <w:rsid w:val="00431B6F"/>
    <w:rsid w:val="00432778"/>
    <w:rsid w:val="00434074"/>
    <w:rsid w:val="00434FFC"/>
    <w:rsid w:val="00441061"/>
    <w:rsid w:val="00441500"/>
    <w:rsid w:val="00445A79"/>
    <w:rsid w:val="00446550"/>
    <w:rsid w:val="00446D31"/>
    <w:rsid w:val="00451EC2"/>
    <w:rsid w:val="0045325D"/>
    <w:rsid w:val="004564E4"/>
    <w:rsid w:val="004633AF"/>
    <w:rsid w:val="0046440B"/>
    <w:rsid w:val="00465D92"/>
    <w:rsid w:val="00470964"/>
    <w:rsid w:val="004716A8"/>
    <w:rsid w:val="004733C1"/>
    <w:rsid w:val="00481640"/>
    <w:rsid w:val="004832C7"/>
    <w:rsid w:val="00490F59"/>
    <w:rsid w:val="00494E4C"/>
    <w:rsid w:val="00495AF1"/>
    <w:rsid w:val="004978B7"/>
    <w:rsid w:val="004A6F1F"/>
    <w:rsid w:val="004B47B5"/>
    <w:rsid w:val="004B6AFE"/>
    <w:rsid w:val="004B74EC"/>
    <w:rsid w:val="004C0F0C"/>
    <w:rsid w:val="004D176C"/>
    <w:rsid w:val="004D2426"/>
    <w:rsid w:val="004D53EE"/>
    <w:rsid w:val="004E4AAA"/>
    <w:rsid w:val="004E4AB1"/>
    <w:rsid w:val="004E7352"/>
    <w:rsid w:val="00511A18"/>
    <w:rsid w:val="00520E03"/>
    <w:rsid w:val="005314B7"/>
    <w:rsid w:val="00535DA7"/>
    <w:rsid w:val="00542033"/>
    <w:rsid w:val="005447D7"/>
    <w:rsid w:val="00545FF2"/>
    <w:rsid w:val="0055410B"/>
    <w:rsid w:val="00555CA0"/>
    <w:rsid w:val="00555FF9"/>
    <w:rsid w:val="005560C0"/>
    <w:rsid w:val="00556721"/>
    <w:rsid w:val="00556E41"/>
    <w:rsid w:val="0056256C"/>
    <w:rsid w:val="00571855"/>
    <w:rsid w:val="00571B72"/>
    <w:rsid w:val="005751E4"/>
    <w:rsid w:val="00582417"/>
    <w:rsid w:val="00582E4C"/>
    <w:rsid w:val="0059214E"/>
    <w:rsid w:val="0059267F"/>
    <w:rsid w:val="005A072D"/>
    <w:rsid w:val="005A30CE"/>
    <w:rsid w:val="005A32DD"/>
    <w:rsid w:val="005A651F"/>
    <w:rsid w:val="005B07D4"/>
    <w:rsid w:val="005B1AC7"/>
    <w:rsid w:val="005B3392"/>
    <w:rsid w:val="005B66A9"/>
    <w:rsid w:val="005C156C"/>
    <w:rsid w:val="005C19B6"/>
    <w:rsid w:val="005C38A3"/>
    <w:rsid w:val="005C4B2F"/>
    <w:rsid w:val="005C6F84"/>
    <w:rsid w:val="005C7A80"/>
    <w:rsid w:val="005D0782"/>
    <w:rsid w:val="005D614B"/>
    <w:rsid w:val="005E19FF"/>
    <w:rsid w:val="005E354F"/>
    <w:rsid w:val="005E48D4"/>
    <w:rsid w:val="005E6212"/>
    <w:rsid w:val="005E6C5D"/>
    <w:rsid w:val="005E74DB"/>
    <w:rsid w:val="005F3EBF"/>
    <w:rsid w:val="005F4180"/>
    <w:rsid w:val="005F47E6"/>
    <w:rsid w:val="005F4C70"/>
    <w:rsid w:val="005F57DF"/>
    <w:rsid w:val="005F6B55"/>
    <w:rsid w:val="005F794B"/>
    <w:rsid w:val="005F7FAB"/>
    <w:rsid w:val="0060201C"/>
    <w:rsid w:val="006022A5"/>
    <w:rsid w:val="0060486C"/>
    <w:rsid w:val="00624367"/>
    <w:rsid w:val="00630353"/>
    <w:rsid w:val="00635EE5"/>
    <w:rsid w:val="0063696A"/>
    <w:rsid w:val="00636A70"/>
    <w:rsid w:val="00643F75"/>
    <w:rsid w:val="0066174E"/>
    <w:rsid w:val="00664137"/>
    <w:rsid w:val="00671BA1"/>
    <w:rsid w:val="00672ADB"/>
    <w:rsid w:val="0067443D"/>
    <w:rsid w:val="006769D8"/>
    <w:rsid w:val="00677A45"/>
    <w:rsid w:val="00682E72"/>
    <w:rsid w:val="00683E30"/>
    <w:rsid w:val="00685BB6"/>
    <w:rsid w:val="00686879"/>
    <w:rsid w:val="006913BD"/>
    <w:rsid w:val="00695DD8"/>
    <w:rsid w:val="006A603D"/>
    <w:rsid w:val="006B19E8"/>
    <w:rsid w:val="006B271E"/>
    <w:rsid w:val="006B4807"/>
    <w:rsid w:val="006B7267"/>
    <w:rsid w:val="006C05BF"/>
    <w:rsid w:val="006D2233"/>
    <w:rsid w:val="006D36BC"/>
    <w:rsid w:val="006D40B0"/>
    <w:rsid w:val="006D49E7"/>
    <w:rsid w:val="006D5D56"/>
    <w:rsid w:val="006F2A03"/>
    <w:rsid w:val="006F4D80"/>
    <w:rsid w:val="00701ECA"/>
    <w:rsid w:val="00707E86"/>
    <w:rsid w:val="00712866"/>
    <w:rsid w:val="00720962"/>
    <w:rsid w:val="00720DD4"/>
    <w:rsid w:val="0072245D"/>
    <w:rsid w:val="00723AE7"/>
    <w:rsid w:val="00730823"/>
    <w:rsid w:val="0073481B"/>
    <w:rsid w:val="00736180"/>
    <w:rsid w:val="00737595"/>
    <w:rsid w:val="00740F48"/>
    <w:rsid w:val="00750BF3"/>
    <w:rsid w:val="00754320"/>
    <w:rsid w:val="00760B19"/>
    <w:rsid w:val="0077296C"/>
    <w:rsid w:val="00775DDF"/>
    <w:rsid w:val="0078445E"/>
    <w:rsid w:val="00787247"/>
    <w:rsid w:val="0079391C"/>
    <w:rsid w:val="007955AD"/>
    <w:rsid w:val="0079595C"/>
    <w:rsid w:val="007A3C87"/>
    <w:rsid w:val="007A461F"/>
    <w:rsid w:val="007A51D7"/>
    <w:rsid w:val="007B5A6A"/>
    <w:rsid w:val="007C0E92"/>
    <w:rsid w:val="007C1C37"/>
    <w:rsid w:val="007D51E0"/>
    <w:rsid w:val="007D7A5F"/>
    <w:rsid w:val="007E0EE7"/>
    <w:rsid w:val="007F1E07"/>
    <w:rsid w:val="007F41CD"/>
    <w:rsid w:val="007F5ABC"/>
    <w:rsid w:val="00804310"/>
    <w:rsid w:val="00810737"/>
    <w:rsid w:val="00811C48"/>
    <w:rsid w:val="00815D73"/>
    <w:rsid w:val="00815DB3"/>
    <w:rsid w:val="008160C4"/>
    <w:rsid w:val="00823FD2"/>
    <w:rsid w:val="008252FF"/>
    <w:rsid w:val="0083459F"/>
    <w:rsid w:val="0083780E"/>
    <w:rsid w:val="00840621"/>
    <w:rsid w:val="00842715"/>
    <w:rsid w:val="008434FB"/>
    <w:rsid w:val="00850F5F"/>
    <w:rsid w:val="00856917"/>
    <w:rsid w:val="00857039"/>
    <w:rsid w:val="008655F7"/>
    <w:rsid w:val="008674E6"/>
    <w:rsid w:val="00873DDF"/>
    <w:rsid w:val="00876001"/>
    <w:rsid w:val="00876A58"/>
    <w:rsid w:val="0088482E"/>
    <w:rsid w:val="008938FA"/>
    <w:rsid w:val="008939EF"/>
    <w:rsid w:val="00894072"/>
    <w:rsid w:val="00895B8D"/>
    <w:rsid w:val="00896A3F"/>
    <w:rsid w:val="008B08C6"/>
    <w:rsid w:val="008B0CAF"/>
    <w:rsid w:val="008B212E"/>
    <w:rsid w:val="008B7541"/>
    <w:rsid w:val="008C026F"/>
    <w:rsid w:val="008C1A4A"/>
    <w:rsid w:val="008C4242"/>
    <w:rsid w:val="008C500D"/>
    <w:rsid w:val="008D01E8"/>
    <w:rsid w:val="008D1B94"/>
    <w:rsid w:val="008D411F"/>
    <w:rsid w:val="008D4E9D"/>
    <w:rsid w:val="008E1377"/>
    <w:rsid w:val="008E372E"/>
    <w:rsid w:val="008F63EF"/>
    <w:rsid w:val="008F740C"/>
    <w:rsid w:val="009002F6"/>
    <w:rsid w:val="009010C1"/>
    <w:rsid w:val="0090160D"/>
    <w:rsid w:val="00901A30"/>
    <w:rsid w:val="0090372F"/>
    <w:rsid w:val="00911C41"/>
    <w:rsid w:val="00917F50"/>
    <w:rsid w:val="00924256"/>
    <w:rsid w:val="00925284"/>
    <w:rsid w:val="00932B6E"/>
    <w:rsid w:val="00935522"/>
    <w:rsid w:val="00936403"/>
    <w:rsid w:val="0093677F"/>
    <w:rsid w:val="009367D5"/>
    <w:rsid w:val="00937B93"/>
    <w:rsid w:val="00944ADA"/>
    <w:rsid w:val="00945144"/>
    <w:rsid w:val="009568C5"/>
    <w:rsid w:val="00961A2D"/>
    <w:rsid w:val="009623E6"/>
    <w:rsid w:val="00965EA0"/>
    <w:rsid w:val="0097243E"/>
    <w:rsid w:val="00973849"/>
    <w:rsid w:val="00976F73"/>
    <w:rsid w:val="00982655"/>
    <w:rsid w:val="009832E4"/>
    <w:rsid w:val="00987EA7"/>
    <w:rsid w:val="009909BC"/>
    <w:rsid w:val="0099461F"/>
    <w:rsid w:val="00997C4F"/>
    <w:rsid w:val="009A09BE"/>
    <w:rsid w:val="009A2464"/>
    <w:rsid w:val="009A3737"/>
    <w:rsid w:val="009A59F9"/>
    <w:rsid w:val="009B0677"/>
    <w:rsid w:val="009B2BC3"/>
    <w:rsid w:val="009B40D9"/>
    <w:rsid w:val="009B4FC1"/>
    <w:rsid w:val="009B60D1"/>
    <w:rsid w:val="009B77C3"/>
    <w:rsid w:val="009C7801"/>
    <w:rsid w:val="009E1787"/>
    <w:rsid w:val="009E2512"/>
    <w:rsid w:val="009E29D9"/>
    <w:rsid w:val="009F37DD"/>
    <w:rsid w:val="00A04F55"/>
    <w:rsid w:val="00A12D16"/>
    <w:rsid w:val="00A13F77"/>
    <w:rsid w:val="00A1473C"/>
    <w:rsid w:val="00A14ACE"/>
    <w:rsid w:val="00A213E3"/>
    <w:rsid w:val="00A22A31"/>
    <w:rsid w:val="00A22E61"/>
    <w:rsid w:val="00A23DF7"/>
    <w:rsid w:val="00A277EE"/>
    <w:rsid w:val="00A30046"/>
    <w:rsid w:val="00A302C2"/>
    <w:rsid w:val="00A310C4"/>
    <w:rsid w:val="00A32343"/>
    <w:rsid w:val="00A376D9"/>
    <w:rsid w:val="00A42C73"/>
    <w:rsid w:val="00A46082"/>
    <w:rsid w:val="00A47C99"/>
    <w:rsid w:val="00A50AF3"/>
    <w:rsid w:val="00A52AB7"/>
    <w:rsid w:val="00A5386D"/>
    <w:rsid w:val="00A53D38"/>
    <w:rsid w:val="00A5438C"/>
    <w:rsid w:val="00A552D5"/>
    <w:rsid w:val="00A557AC"/>
    <w:rsid w:val="00A576EE"/>
    <w:rsid w:val="00A57E55"/>
    <w:rsid w:val="00A60661"/>
    <w:rsid w:val="00A7097E"/>
    <w:rsid w:val="00A801E7"/>
    <w:rsid w:val="00A81038"/>
    <w:rsid w:val="00A92BD3"/>
    <w:rsid w:val="00A933D3"/>
    <w:rsid w:val="00A977E3"/>
    <w:rsid w:val="00AA09E6"/>
    <w:rsid w:val="00AA1407"/>
    <w:rsid w:val="00AA4621"/>
    <w:rsid w:val="00AA63F4"/>
    <w:rsid w:val="00AB0E0A"/>
    <w:rsid w:val="00AB0FE0"/>
    <w:rsid w:val="00AB42BB"/>
    <w:rsid w:val="00AC08EF"/>
    <w:rsid w:val="00AC0C63"/>
    <w:rsid w:val="00AC4853"/>
    <w:rsid w:val="00AC5D98"/>
    <w:rsid w:val="00AC6BEF"/>
    <w:rsid w:val="00AD0B16"/>
    <w:rsid w:val="00AD2114"/>
    <w:rsid w:val="00AD7B46"/>
    <w:rsid w:val="00AE1AE9"/>
    <w:rsid w:val="00AE39D8"/>
    <w:rsid w:val="00AE548F"/>
    <w:rsid w:val="00AE559F"/>
    <w:rsid w:val="00AE639C"/>
    <w:rsid w:val="00AE661D"/>
    <w:rsid w:val="00AE7A98"/>
    <w:rsid w:val="00AF264E"/>
    <w:rsid w:val="00AF338E"/>
    <w:rsid w:val="00B01D94"/>
    <w:rsid w:val="00B04C4C"/>
    <w:rsid w:val="00B054F8"/>
    <w:rsid w:val="00B05E37"/>
    <w:rsid w:val="00B162EF"/>
    <w:rsid w:val="00B17AD5"/>
    <w:rsid w:val="00B212C7"/>
    <w:rsid w:val="00B2372A"/>
    <w:rsid w:val="00B2491E"/>
    <w:rsid w:val="00B25A20"/>
    <w:rsid w:val="00B37853"/>
    <w:rsid w:val="00B440FB"/>
    <w:rsid w:val="00B4674F"/>
    <w:rsid w:val="00B46795"/>
    <w:rsid w:val="00B517FB"/>
    <w:rsid w:val="00B54089"/>
    <w:rsid w:val="00B5687B"/>
    <w:rsid w:val="00B67595"/>
    <w:rsid w:val="00B7140C"/>
    <w:rsid w:val="00B72AFD"/>
    <w:rsid w:val="00B81239"/>
    <w:rsid w:val="00B81979"/>
    <w:rsid w:val="00B84041"/>
    <w:rsid w:val="00B841D2"/>
    <w:rsid w:val="00B901E4"/>
    <w:rsid w:val="00B90BD1"/>
    <w:rsid w:val="00B90C3D"/>
    <w:rsid w:val="00B9246D"/>
    <w:rsid w:val="00B948DA"/>
    <w:rsid w:val="00B950E4"/>
    <w:rsid w:val="00B95A22"/>
    <w:rsid w:val="00B95CC2"/>
    <w:rsid w:val="00B9609E"/>
    <w:rsid w:val="00BA57EF"/>
    <w:rsid w:val="00BB24F6"/>
    <w:rsid w:val="00BB69C2"/>
    <w:rsid w:val="00BC0D80"/>
    <w:rsid w:val="00BC1B46"/>
    <w:rsid w:val="00BC6125"/>
    <w:rsid w:val="00BC6DE8"/>
    <w:rsid w:val="00BC7C2E"/>
    <w:rsid w:val="00BD4860"/>
    <w:rsid w:val="00BD61F2"/>
    <w:rsid w:val="00BE0705"/>
    <w:rsid w:val="00BE1070"/>
    <w:rsid w:val="00BE1EBC"/>
    <w:rsid w:val="00BE292A"/>
    <w:rsid w:val="00BE34AB"/>
    <w:rsid w:val="00BE36FE"/>
    <w:rsid w:val="00BE4A77"/>
    <w:rsid w:val="00BE68E0"/>
    <w:rsid w:val="00BF2997"/>
    <w:rsid w:val="00BF53F0"/>
    <w:rsid w:val="00BF7C45"/>
    <w:rsid w:val="00C00D57"/>
    <w:rsid w:val="00C02695"/>
    <w:rsid w:val="00C029E3"/>
    <w:rsid w:val="00C04105"/>
    <w:rsid w:val="00C109B4"/>
    <w:rsid w:val="00C16091"/>
    <w:rsid w:val="00C170F0"/>
    <w:rsid w:val="00C2023A"/>
    <w:rsid w:val="00C220C2"/>
    <w:rsid w:val="00C25F66"/>
    <w:rsid w:val="00C26C45"/>
    <w:rsid w:val="00C33C60"/>
    <w:rsid w:val="00C40144"/>
    <w:rsid w:val="00C4158B"/>
    <w:rsid w:val="00C42681"/>
    <w:rsid w:val="00C43215"/>
    <w:rsid w:val="00C44051"/>
    <w:rsid w:val="00C44EB7"/>
    <w:rsid w:val="00C44F02"/>
    <w:rsid w:val="00C44F7A"/>
    <w:rsid w:val="00C45668"/>
    <w:rsid w:val="00C525FC"/>
    <w:rsid w:val="00C55954"/>
    <w:rsid w:val="00C56C03"/>
    <w:rsid w:val="00C57A8A"/>
    <w:rsid w:val="00C57FE8"/>
    <w:rsid w:val="00C60EC1"/>
    <w:rsid w:val="00C613F5"/>
    <w:rsid w:val="00C6206A"/>
    <w:rsid w:val="00C6549A"/>
    <w:rsid w:val="00C67E6A"/>
    <w:rsid w:val="00C7355E"/>
    <w:rsid w:val="00C75486"/>
    <w:rsid w:val="00C807A3"/>
    <w:rsid w:val="00C8483C"/>
    <w:rsid w:val="00C90C72"/>
    <w:rsid w:val="00C915BF"/>
    <w:rsid w:val="00CA2228"/>
    <w:rsid w:val="00CB3B33"/>
    <w:rsid w:val="00CB41D8"/>
    <w:rsid w:val="00CB6F3A"/>
    <w:rsid w:val="00CB736B"/>
    <w:rsid w:val="00CC3EDF"/>
    <w:rsid w:val="00CC4EC5"/>
    <w:rsid w:val="00CD1ABB"/>
    <w:rsid w:val="00CD64BC"/>
    <w:rsid w:val="00CD6830"/>
    <w:rsid w:val="00CE0B4A"/>
    <w:rsid w:val="00CE1E67"/>
    <w:rsid w:val="00CE3CEF"/>
    <w:rsid w:val="00CF09AF"/>
    <w:rsid w:val="00CF11B0"/>
    <w:rsid w:val="00CF1F66"/>
    <w:rsid w:val="00CF21A5"/>
    <w:rsid w:val="00D04084"/>
    <w:rsid w:val="00D04D11"/>
    <w:rsid w:val="00D166C1"/>
    <w:rsid w:val="00D22C95"/>
    <w:rsid w:val="00D30822"/>
    <w:rsid w:val="00D32A41"/>
    <w:rsid w:val="00D32E58"/>
    <w:rsid w:val="00D3685C"/>
    <w:rsid w:val="00D37E0D"/>
    <w:rsid w:val="00D43382"/>
    <w:rsid w:val="00D46CB8"/>
    <w:rsid w:val="00D47401"/>
    <w:rsid w:val="00D4782C"/>
    <w:rsid w:val="00D47C75"/>
    <w:rsid w:val="00D51876"/>
    <w:rsid w:val="00D60A6D"/>
    <w:rsid w:val="00D618C3"/>
    <w:rsid w:val="00D6204A"/>
    <w:rsid w:val="00D62372"/>
    <w:rsid w:val="00D6483E"/>
    <w:rsid w:val="00D67DFC"/>
    <w:rsid w:val="00D71A50"/>
    <w:rsid w:val="00D71B0A"/>
    <w:rsid w:val="00D75664"/>
    <w:rsid w:val="00D756D4"/>
    <w:rsid w:val="00D82BC9"/>
    <w:rsid w:val="00D849F0"/>
    <w:rsid w:val="00D85855"/>
    <w:rsid w:val="00D866D0"/>
    <w:rsid w:val="00D91950"/>
    <w:rsid w:val="00D94515"/>
    <w:rsid w:val="00D94ABE"/>
    <w:rsid w:val="00D95848"/>
    <w:rsid w:val="00DA4A85"/>
    <w:rsid w:val="00DA5405"/>
    <w:rsid w:val="00DA5B38"/>
    <w:rsid w:val="00DB06E1"/>
    <w:rsid w:val="00DB075A"/>
    <w:rsid w:val="00DB0A75"/>
    <w:rsid w:val="00DC0424"/>
    <w:rsid w:val="00DC1543"/>
    <w:rsid w:val="00DC1C10"/>
    <w:rsid w:val="00DC4B9D"/>
    <w:rsid w:val="00DC5553"/>
    <w:rsid w:val="00DC700A"/>
    <w:rsid w:val="00DD4A70"/>
    <w:rsid w:val="00DD58A2"/>
    <w:rsid w:val="00DD78D7"/>
    <w:rsid w:val="00DD7CDF"/>
    <w:rsid w:val="00DE2FA6"/>
    <w:rsid w:val="00DF2179"/>
    <w:rsid w:val="00DF224B"/>
    <w:rsid w:val="00DF50D1"/>
    <w:rsid w:val="00DF718C"/>
    <w:rsid w:val="00DF7A94"/>
    <w:rsid w:val="00E02487"/>
    <w:rsid w:val="00E0375C"/>
    <w:rsid w:val="00E03DA9"/>
    <w:rsid w:val="00E047D9"/>
    <w:rsid w:val="00E14A64"/>
    <w:rsid w:val="00E233A7"/>
    <w:rsid w:val="00E2468F"/>
    <w:rsid w:val="00E335DA"/>
    <w:rsid w:val="00E36B77"/>
    <w:rsid w:val="00E36EA8"/>
    <w:rsid w:val="00E43009"/>
    <w:rsid w:val="00E45E7D"/>
    <w:rsid w:val="00E5028D"/>
    <w:rsid w:val="00E502A7"/>
    <w:rsid w:val="00E55BFE"/>
    <w:rsid w:val="00E55F16"/>
    <w:rsid w:val="00E56B60"/>
    <w:rsid w:val="00E56D92"/>
    <w:rsid w:val="00E57CAD"/>
    <w:rsid w:val="00E61712"/>
    <w:rsid w:val="00E63A8B"/>
    <w:rsid w:val="00E63C8E"/>
    <w:rsid w:val="00E642BF"/>
    <w:rsid w:val="00E660C4"/>
    <w:rsid w:val="00E66284"/>
    <w:rsid w:val="00E67BCD"/>
    <w:rsid w:val="00E710E1"/>
    <w:rsid w:val="00E741CA"/>
    <w:rsid w:val="00E751E9"/>
    <w:rsid w:val="00E80EB9"/>
    <w:rsid w:val="00E825C7"/>
    <w:rsid w:val="00E83F0C"/>
    <w:rsid w:val="00E84D99"/>
    <w:rsid w:val="00E859FC"/>
    <w:rsid w:val="00E8764C"/>
    <w:rsid w:val="00E900EE"/>
    <w:rsid w:val="00E9322B"/>
    <w:rsid w:val="00E932C2"/>
    <w:rsid w:val="00E93DA0"/>
    <w:rsid w:val="00EA0A0D"/>
    <w:rsid w:val="00EA23D6"/>
    <w:rsid w:val="00EA26BB"/>
    <w:rsid w:val="00EA590E"/>
    <w:rsid w:val="00EA5AFB"/>
    <w:rsid w:val="00EB05E7"/>
    <w:rsid w:val="00EB0F19"/>
    <w:rsid w:val="00EB5190"/>
    <w:rsid w:val="00EB7CD4"/>
    <w:rsid w:val="00EC3704"/>
    <w:rsid w:val="00EC681F"/>
    <w:rsid w:val="00EC7B68"/>
    <w:rsid w:val="00ED2BD7"/>
    <w:rsid w:val="00ED5890"/>
    <w:rsid w:val="00EF17AC"/>
    <w:rsid w:val="00EF7A7E"/>
    <w:rsid w:val="00F02FDB"/>
    <w:rsid w:val="00F1157F"/>
    <w:rsid w:val="00F21EB6"/>
    <w:rsid w:val="00F22A92"/>
    <w:rsid w:val="00F2595B"/>
    <w:rsid w:val="00F306B2"/>
    <w:rsid w:val="00F311B2"/>
    <w:rsid w:val="00F36E33"/>
    <w:rsid w:val="00F508CA"/>
    <w:rsid w:val="00F51442"/>
    <w:rsid w:val="00F52243"/>
    <w:rsid w:val="00F53807"/>
    <w:rsid w:val="00F5663A"/>
    <w:rsid w:val="00F566F9"/>
    <w:rsid w:val="00F567CB"/>
    <w:rsid w:val="00F60F15"/>
    <w:rsid w:val="00F64766"/>
    <w:rsid w:val="00F66FF7"/>
    <w:rsid w:val="00F712CE"/>
    <w:rsid w:val="00F737A7"/>
    <w:rsid w:val="00F75232"/>
    <w:rsid w:val="00F76EDE"/>
    <w:rsid w:val="00F80742"/>
    <w:rsid w:val="00F83847"/>
    <w:rsid w:val="00F855A3"/>
    <w:rsid w:val="00F90787"/>
    <w:rsid w:val="00F90BAE"/>
    <w:rsid w:val="00F955DA"/>
    <w:rsid w:val="00F958F2"/>
    <w:rsid w:val="00F974EA"/>
    <w:rsid w:val="00FA41A2"/>
    <w:rsid w:val="00FC245F"/>
    <w:rsid w:val="00FC402B"/>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B90C3D"/>
    <w:rPr>
      <w:color w:val="D2611C" w:themeColor="hyperlink"/>
      <w:u w:val="single"/>
    </w:rPr>
  </w:style>
  <w:style w:type="character" w:styleId="UnresolvedMention">
    <w:name w:val="Unresolved Mention"/>
    <w:basedOn w:val="DefaultParagraphFont"/>
    <w:uiPriority w:val="99"/>
    <w:semiHidden/>
    <w:unhideWhenUsed/>
    <w:rsid w:val="00B90C3D"/>
    <w:rPr>
      <w:color w:val="605E5C"/>
      <w:shd w:val="clear" w:color="auto" w:fill="E1DFDD"/>
    </w:rPr>
  </w:style>
  <w:style w:type="character" w:styleId="FollowedHyperlink">
    <w:name w:val="FollowedHyperlink"/>
    <w:basedOn w:val="DefaultParagraphFont"/>
    <w:uiPriority w:val="99"/>
    <w:semiHidden/>
    <w:unhideWhenUsed/>
    <w:rsid w:val="00C42681"/>
    <w:rPr>
      <w:color w:val="3B435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yperlink" Target="https://docs.oracle.com/javase/tutorial/tutorialLearningPaths.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openjfx.io/javadoc/19/javafx.controls/module-summar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www.w3schools.com/java/"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17</TotalTime>
  <Pages>32</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Debora</dc:creator>
  <cp:lastModifiedBy>Winsen Tjen</cp:lastModifiedBy>
  <cp:revision>4</cp:revision>
  <dcterms:created xsi:type="dcterms:W3CDTF">2023-12-19T16:08:00Z</dcterms:created>
  <dcterms:modified xsi:type="dcterms:W3CDTF">2023-12-19T16:22:00Z</dcterms:modified>
</cp:coreProperties>
</file>